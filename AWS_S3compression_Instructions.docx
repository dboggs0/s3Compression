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5E3DF" w14:textId="2AF5CD24" w:rsidR="002518F2" w:rsidRDefault="008156F4" w:rsidP="00B71B1E">
      <w:pPr>
        <w:pStyle w:val="Title"/>
      </w:pPr>
      <w:r>
        <w:t>AWS Storage Compression</w:t>
      </w:r>
    </w:p>
    <w:p w14:paraId="38506303" w14:textId="5AD94405" w:rsidR="000150E9" w:rsidRDefault="00945768" w:rsidP="0026504D">
      <w:pPr>
        <w:pStyle w:val="Subtitle"/>
      </w:pPr>
      <w:r>
        <w:t>Using AWS S3, Lambda, DynamoDB, and EC2</w:t>
      </w:r>
    </w:p>
    <w:p w14:paraId="2ED816D6" w14:textId="32F0DEDF" w:rsidR="002518F2" w:rsidRDefault="002518F2" w:rsidP="002518F2"/>
    <w:p w14:paraId="063F86CF" w14:textId="77777777" w:rsidR="004F02B1" w:rsidRDefault="004F02B1">
      <w:pPr>
        <w:rPr>
          <w:sz w:val="56"/>
          <w:szCs w:val="56"/>
        </w:rPr>
      </w:pPr>
    </w:p>
    <w:p w14:paraId="410C96AA" w14:textId="77777777" w:rsidR="004F02B1" w:rsidRDefault="004F02B1">
      <w:pPr>
        <w:rPr>
          <w:sz w:val="56"/>
          <w:szCs w:val="56"/>
        </w:rPr>
      </w:pPr>
    </w:p>
    <w:p w14:paraId="4F66CE88" w14:textId="72A30554" w:rsidR="005917DC" w:rsidRDefault="00C23DF4" w:rsidP="004F02B1">
      <w:pPr>
        <w:jc w:val="center"/>
        <w:rPr>
          <w:sz w:val="56"/>
          <w:szCs w:val="56"/>
        </w:rPr>
      </w:pPr>
      <w:r>
        <w:rPr>
          <w:sz w:val="56"/>
          <w:szCs w:val="56"/>
        </w:rPr>
        <w:t>CS 7125</w:t>
      </w:r>
    </w:p>
    <w:p w14:paraId="54D24E65" w14:textId="65A12501" w:rsidR="005917DC" w:rsidRDefault="005917DC" w:rsidP="004F02B1">
      <w:pPr>
        <w:jc w:val="center"/>
        <w:rPr>
          <w:sz w:val="56"/>
          <w:szCs w:val="56"/>
        </w:rPr>
      </w:pPr>
      <w:r>
        <w:rPr>
          <w:sz w:val="56"/>
          <w:szCs w:val="56"/>
        </w:rPr>
        <w:t>Fall</w:t>
      </w:r>
    </w:p>
    <w:p w14:paraId="298D0ACE" w14:textId="6A3A088C" w:rsidR="004F02B1" w:rsidRPr="004F02B1" w:rsidRDefault="004F02B1" w:rsidP="004F02B1">
      <w:pPr>
        <w:jc w:val="center"/>
        <w:rPr>
          <w:sz w:val="56"/>
          <w:szCs w:val="56"/>
        </w:rPr>
      </w:pPr>
      <w:r w:rsidRPr="004F02B1">
        <w:rPr>
          <w:sz w:val="56"/>
          <w:szCs w:val="56"/>
        </w:rPr>
        <w:t>By:</w:t>
      </w:r>
      <w:r w:rsidRPr="004F02B1">
        <w:rPr>
          <w:sz w:val="56"/>
          <w:szCs w:val="56"/>
        </w:rPr>
        <w:tab/>
      </w:r>
      <w:r>
        <w:rPr>
          <w:sz w:val="56"/>
          <w:szCs w:val="56"/>
        </w:rPr>
        <w:t xml:space="preserve"> </w:t>
      </w:r>
      <w:r w:rsidRPr="004F02B1">
        <w:rPr>
          <w:sz w:val="56"/>
          <w:szCs w:val="56"/>
        </w:rPr>
        <w:t>Dave Boggs</w:t>
      </w:r>
    </w:p>
    <w:p w14:paraId="5DA2D44C" w14:textId="0B86BCC2" w:rsidR="002518F2" w:rsidRDefault="004F02B1" w:rsidP="004F02B1">
      <w:pPr>
        <w:jc w:val="center"/>
      </w:pPr>
      <w:r w:rsidRPr="004F02B1">
        <w:rPr>
          <w:sz w:val="56"/>
          <w:szCs w:val="56"/>
        </w:rPr>
        <w:t>Professor:</w:t>
      </w:r>
      <w:r>
        <w:rPr>
          <w:sz w:val="56"/>
          <w:szCs w:val="56"/>
        </w:rPr>
        <w:t xml:space="preserve"> </w:t>
      </w:r>
      <w:r w:rsidRPr="004F02B1">
        <w:rPr>
          <w:sz w:val="56"/>
          <w:szCs w:val="56"/>
        </w:rPr>
        <w:t xml:space="preserve">Dr. </w:t>
      </w:r>
      <w:r w:rsidR="00C23DF4">
        <w:rPr>
          <w:sz w:val="56"/>
          <w:szCs w:val="56"/>
        </w:rPr>
        <w:t>Shi</w:t>
      </w:r>
      <w:r w:rsidR="002518F2">
        <w:br w:type="page"/>
      </w:r>
    </w:p>
    <w:p w14:paraId="51486ACD" w14:textId="2B89790E" w:rsidR="00740441" w:rsidRDefault="00740441"/>
    <w:sdt>
      <w:sdtPr>
        <w:rPr>
          <w:rFonts w:asciiTheme="minorHAnsi" w:eastAsiaTheme="minorHAnsi" w:hAnsiTheme="minorHAnsi" w:cstheme="minorBidi"/>
          <w:color w:val="auto"/>
          <w:sz w:val="22"/>
          <w:szCs w:val="22"/>
        </w:rPr>
        <w:id w:val="-207260329"/>
        <w:docPartObj>
          <w:docPartGallery w:val="Table of Contents"/>
          <w:docPartUnique/>
        </w:docPartObj>
      </w:sdtPr>
      <w:sdtEndPr>
        <w:rPr>
          <w:b/>
          <w:bCs/>
          <w:noProof/>
        </w:rPr>
      </w:sdtEndPr>
      <w:sdtContent>
        <w:p w14:paraId="62360E17" w14:textId="09C27448" w:rsidR="00740441" w:rsidRDefault="00740441">
          <w:pPr>
            <w:pStyle w:val="TOCHeading"/>
          </w:pPr>
          <w:r>
            <w:t>Contents</w:t>
          </w:r>
        </w:p>
        <w:p w14:paraId="75690D6F" w14:textId="1365B74A" w:rsidR="007B0D00" w:rsidRDefault="007404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760991" w:history="1">
            <w:r w:rsidR="007B0D00" w:rsidRPr="008943CC">
              <w:rPr>
                <w:rStyle w:val="Hyperlink"/>
                <w:noProof/>
              </w:rPr>
              <w:t>Introduction</w:t>
            </w:r>
            <w:r w:rsidR="007B0D00">
              <w:rPr>
                <w:noProof/>
                <w:webHidden/>
              </w:rPr>
              <w:tab/>
            </w:r>
            <w:r w:rsidR="007B0D00">
              <w:rPr>
                <w:noProof/>
                <w:webHidden/>
              </w:rPr>
              <w:fldChar w:fldCharType="begin"/>
            </w:r>
            <w:r w:rsidR="007B0D00">
              <w:rPr>
                <w:noProof/>
                <w:webHidden/>
              </w:rPr>
              <w:instrText xml:space="preserve"> PAGEREF _Toc57760991 \h </w:instrText>
            </w:r>
            <w:r w:rsidR="007B0D00">
              <w:rPr>
                <w:noProof/>
                <w:webHidden/>
              </w:rPr>
            </w:r>
            <w:r w:rsidR="007B0D00">
              <w:rPr>
                <w:noProof/>
                <w:webHidden/>
              </w:rPr>
              <w:fldChar w:fldCharType="separate"/>
            </w:r>
            <w:r w:rsidR="007B0D00">
              <w:rPr>
                <w:noProof/>
                <w:webHidden/>
              </w:rPr>
              <w:t>1</w:t>
            </w:r>
            <w:r w:rsidR="007B0D00">
              <w:rPr>
                <w:noProof/>
                <w:webHidden/>
              </w:rPr>
              <w:fldChar w:fldCharType="end"/>
            </w:r>
          </w:hyperlink>
        </w:p>
        <w:p w14:paraId="5A354C77" w14:textId="1E32F808" w:rsidR="007B0D00" w:rsidRDefault="007B0D00">
          <w:pPr>
            <w:pStyle w:val="TOC1"/>
            <w:tabs>
              <w:tab w:val="right" w:leader="dot" w:pos="9350"/>
            </w:tabs>
            <w:rPr>
              <w:rFonts w:eastAsiaTheme="minorEastAsia"/>
              <w:noProof/>
            </w:rPr>
          </w:pPr>
          <w:hyperlink w:anchor="_Toc57760992" w:history="1">
            <w:r w:rsidRPr="008943CC">
              <w:rPr>
                <w:rStyle w:val="Hyperlink"/>
                <w:noProof/>
              </w:rPr>
              <w:t>Service Summaries</w:t>
            </w:r>
            <w:r>
              <w:rPr>
                <w:noProof/>
                <w:webHidden/>
              </w:rPr>
              <w:tab/>
            </w:r>
            <w:r>
              <w:rPr>
                <w:noProof/>
                <w:webHidden/>
              </w:rPr>
              <w:fldChar w:fldCharType="begin"/>
            </w:r>
            <w:r>
              <w:rPr>
                <w:noProof/>
                <w:webHidden/>
              </w:rPr>
              <w:instrText xml:space="preserve"> PAGEREF _Toc57760992 \h </w:instrText>
            </w:r>
            <w:r>
              <w:rPr>
                <w:noProof/>
                <w:webHidden/>
              </w:rPr>
            </w:r>
            <w:r>
              <w:rPr>
                <w:noProof/>
                <w:webHidden/>
              </w:rPr>
              <w:fldChar w:fldCharType="separate"/>
            </w:r>
            <w:r>
              <w:rPr>
                <w:noProof/>
                <w:webHidden/>
              </w:rPr>
              <w:t>2</w:t>
            </w:r>
            <w:r>
              <w:rPr>
                <w:noProof/>
                <w:webHidden/>
              </w:rPr>
              <w:fldChar w:fldCharType="end"/>
            </w:r>
          </w:hyperlink>
        </w:p>
        <w:p w14:paraId="49C355DC" w14:textId="55A8E682" w:rsidR="007B0D00" w:rsidRDefault="007B0D00">
          <w:pPr>
            <w:pStyle w:val="TOC2"/>
            <w:tabs>
              <w:tab w:val="right" w:leader="dot" w:pos="9350"/>
            </w:tabs>
            <w:rPr>
              <w:rFonts w:eastAsiaTheme="minorEastAsia"/>
              <w:noProof/>
            </w:rPr>
          </w:pPr>
          <w:hyperlink w:anchor="_Toc57760993" w:history="1">
            <w:r w:rsidRPr="008943CC">
              <w:rPr>
                <w:rStyle w:val="Hyperlink"/>
                <w:noProof/>
              </w:rPr>
              <w:t>S3</w:t>
            </w:r>
            <w:r>
              <w:rPr>
                <w:noProof/>
                <w:webHidden/>
              </w:rPr>
              <w:tab/>
            </w:r>
            <w:r>
              <w:rPr>
                <w:noProof/>
                <w:webHidden/>
              </w:rPr>
              <w:fldChar w:fldCharType="begin"/>
            </w:r>
            <w:r>
              <w:rPr>
                <w:noProof/>
                <w:webHidden/>
              </w:rPr>
              <w:instrText xml:space="preserve"> PAGEREF _Toc57760993 \h </w:instrText>
            </w:r>
            <w:r>
              <w:rPr>
                <w:noProof/>
                <w:webHidden/>
              </w:rPr>
            </w:r>
            <w:r>
              <w:rPr>
                <w:noProof/>
                <w:webHidden/>
              </w:rPr>
              <w:fldChar w:fldCharType="separate"/>
            </w:r>
            <w:r>
              <w:rPr>
                <w:noProof/>
                <w:webHidden/>
              </w:rPr>
              <w:t>2</w:t>
            </w:r>
            <w:r>
              <w:rPr>
                <w:noProof/>
                <w:webHidden/>
              </w:rPr>
              <w:fldChar w:fldCharType="end"/>
            </w:r>
          </w:hyperlink>
        </w:p>
        <w:p w14:paraId="65C1B096" w14:textId="7581B7C0" w:rsidR="007B0D00" w:rsidRDefault="007B0D00">
          <w:pPr>
            <w:pStyle w:val="TOC2"/>
            <w:tabs>
              <w:tab w:val="right" w:leader="dot" w:pos="9350"/>
            </w:tabs>
            <w:rPr>
              <w:rFonts w:eastAsiaTheme="minorEastAsia"/>
              <w:noProof/>
            </w:rPr>
          </w:pPr>
          <w:hyperlink w:anchor="_Toc57760994" w:history="1">
            <w:r w:rsidRPr="008943CC">
              <w:rPr>
                <w:rStyle w:val="Hyperlink"/>
                <w:noProof/>
              </w:rPr>
              <w:t>EC2</w:t>
            </w:r>
            <w:r>
              <w:rPr>
                <w:noProof/>
                <w:webHidden/>
              </w:rPr>
              <w:tab/>
            </w:r>
            <w:r>
              <w:rPr>
                <w:noProof/>
                <w:webHidden/>
              </w:rPr>
              <w:fldChar w:fldCharType="begin"/>
            </w:r>
            <w:r>
              <w:rPr>
                <w:noProof/>
                <w:webHidden/>
              </w:rPr>
              <w:instrText xml:space="preserve"> PAGEREF _Toc57760994 \h </w:instrText>
            </w:r>
            <w:r>
              <w:rPr>
                <w:noProof/>
                <w:webHidden/>
              </w:rPr>
            </w:r>
            <w:r>
              <w:rPr>
                <w:noProof/>
                <w:webHidden/>
              </w:rPr>
              <w:fldChar w:fldCharType="separate"/>
            </w:r>
            <w:r>
              <w:rPr>
                <w:noProof/>
                <w:webHidden/>
              </w:rPr>
              <w:t>2</w:t>
            </w:r>
            <w:r>
              <w:rPr>
                <w:noProof/>
                <w:webHidden/>
              </w:rPr>
              <w:fldChar w:fldCharType="end"/>
            </w:r>
          </w:hyperlink>
        </w:p>
        <w:p w14:paraId="52A05843" w14:textId="602EACA6" w:rsidR="007B0D00" w:rsidRDefault="007B0D00">
          <w:pPr>
            <w:pStyle w:val="TOC2"/>
            <w:tabs>
              <w:tab w:val="right" w:leader="dot" w:pos="9350"/>
            </w:tabs>
            <w:rPr>
              <w:rFonts w:eastAsiaTheme="minorEastAsia"/>
              <w:noProof/>
            </w:rPr>
          </w:pPr>
          <w:hyperlink w:anchor="_Toc57760995" w:history="1">
            <w:r w:rsidRPr="008943CC">
              <w:rPr>
                <w:rStyle w:val="Hyperlink"/>
                <w:noProof/>
              </w:rPr>
              <w:t>DynamoDB</w:t>
            </w:r>
            <w:r>
              <w:rPr>
                <w:noProof/>
                <w:webHidden/>
              </w:rPr>
              <w:tab/>
            </w:r>
            <w:r>
              <w:rPr>
                <w:noProof/>
                <w:webHidden/>
              </w:rPr>
              <w:fldChar w:fldCharType="begin"/>
            </w:r>
            <w:r>
              <w:rPr>
                <w:noProof/>
                <w:webHidden/>
              </w:rPr>
              <w:instrText xml:space="preserve"> PAGEREF _Toc57760995 \h </w:instrText>
            </w:r>
            <w:r>
              <w:rPr>
                <w:noProof/>
                <w:webHidden/>
              </w:rPr>
            </w:r>
            <w:r>
              <w:rPr>
                <w:noProof/>
                <w:webHidden/>
              </w:rPr>
              <w:fldChar w:fldCharType="separate"/>
            </w:r>
            <w:r>
              <w:rPr>
                <w:noProof/>
                <w:webHidden/>
              </w:rPr>
              <w:t>2</w:t>
            </w:r>
            <w:r>
              <w:rPr>
                <w:noProof/>
                <w:webHidden/>
              </w:rPr>
              <w:fldChar w:fldCharType="end"/>
            </w:r>
          </w:hyperlink>
        </w:p>
        <w:p w14:paraId="6C66E026" w14:textId="2913158A" w:rsidR="007B0D00" w:rsidRDefault="007B0D00">
          <w:pPr>
            <w:pStyle w:val="TOC2"/>
            <w:tabs>
              <w:tab w:val="right" w:leader="dot" w:pos="9350"/>
            </w:tabs>
            <w:rPr>
              <w:rFonts w:eastAsiaTheme="minorEastAsia"/>
              <w:noProof/>
            </w:rPr>
          </w:pPr>
          <w:hyperlink w:anchor="_Toc57760996" w:history="1">
            <w:r w:rsidRPr="008943CC">
              <w:rPr>
                <w:rStyle w:val="Hyperlink"/>
                <w:noProof/>
              </w:rPr>
              <w:t>Lambda</w:t>
            </w:r>
            <w:r>
              <w:rPr>
                <w:noProof/>
                <w:webHidden/>
              </w:rPr>
              <w:tab/>
            </w:r>
            <w:r>
              <w:rPr>
                <w:noProof/>
                <w:webHidden/>
              </w:rPr>
              <w:fldChar w:fldCharType="begin"/>
            </w:r>
            <w:r>
              <w:rPr>
                <w:noProof/>
                <w:webHidden/>
              </w:rPr>
              <w:instrText xml:space="preserve"> PAGEREF _Toc57760996 \h </w:instrText>
            </w:r>
            <w:r>
              <w:rPr>
                <w:noProof/>
                <w:webHidden/>
              </w:rPr>
            </w:r>
            <w:r>
              <w:rPr>
                <w:noProof/>
                <w:webHidden/>
              </w:rPr>
              <w:fldChar w:fldCharType="separate"/>
            </w:r>
            <w:r>
              <w:rPr>
                <w:noProof/>
                <w:webHidden/>
              </w:rPr>
              <w:t>3</w:t>
            </w:r>
            <w:r>
              <w:rPr>
                <w:noProof/>
                <w:webHidden/>
              </w:rPr>
              <w:fldChar w:fldCharType="end"/>
            </w:r>
          </w:hyperlink>
        </w:p>
        <w:p w14:paraId="41B1FB87" w14:textId="45AF19AD" w:rsidR="007B0D00" w:rsidRDefault="007B0D00">
          <w:pPr>
            <w:pStyle w:val="TOC1"/>
            <w:tabs>
              <w:tab w:val="right" w:leader="dot" w:pos="9350"/>
            </w:tabs>
            <w:rPr>
              <w:rFonts w:eastAsiaTheme="minorEastAsia"/>
              <w:noProof/>
            </w:rPr>
          </w:pPr>
          <w:hyperlink w:anchor="_Toc57760997" w:history="1">
            <w:r w:rsidRPr="008943CC">
              <w:rPr>
                <w:rStyle w:val="Hyperlink"/>
                <w:noProof/>
              </w:rPr>
              <w:t>Application Workflow</w:t>
            </w:r>
            <w:r>
              <w:rPr>
                <w:noProof/>
                <w:webHidden/>
              </w:rPr>
              <w:tab/>
            </w:r>
            <w:r>
              <w:rPr>
                <w:noProof/>
                <w:webHidden/>
              </w:rPr>
              <w:fldChar w:fldCharType="begin"/>
            </w:r>
            <w:r>
              <w:rPr>
                <w:noProof/>
                <w:webHidden/>
              </w:rPr>
              <w:instrText xml:space="preserve"> PAGEREF _Toc57760997 \h </w:instrText>
            </w:r>
            <w:r>
              <w:rPr>
                <w:noProof/>
                <w:webHidden/>
              </w:rPr>
            </w:r>
            <w:r>
              <w:rPr>
                <w:noProof/>
                <w:webHidden/>
              </w:rPr>
              <w:fldChar w:fldCharType="separate"/>
            </w:r>
            <w:r>
              <w:rPr>
                <w:noProof/>
                <w:webHidden/>
              </w:rPr>
              <w:t>3</w:t>
            </w:r>
            <w:r>
              <w:rPr>
                <w:noProof/>
                <w:webHidden/>
              </w:rPr>
              <w:fldChar w:fldCharType="end"/>
            </w:r>
          </w:hyperlink>
        </w:p>
        <w:p w14:paraId="640B4F45" w14:textId="6AE8B577" w:rsidR="007B0D00" w:rsidRDefault="007B0D00">
          <w:pPr>
            <w:pStyle w:val="TOC1"/>
            <w:tabs>
              <w:tab w:val="right" w:leader="dot" w:pos="9350"/>
            </w:tabs>
            <w:rPr>
              <w:rFonts w:eastAsiaTheme="minorEastAsia"/>
              <w:noProof/>
            </w:rPr>
          </w:pPr>
          <w:hyperlink w:anchor="_Toc57760998" w:history="1">
            <w:r w:rsidRPr="008943CC">
              <w:rPr>
                <w:rStyle w:val="Hyperlink"/>
                <w:noProof/>
              </w:rPr>
              <w:t>Installation Instructions</w:t>
            </w:r>
            <w:r>
              <w:rPr>
                <w:noProof/>
                <w:webHidden/>
              </w:rPr>
              <w:tab/>
            </w:r>
            <w:r>
              <w:rPr>
                <w:noProof/>
                <w:webHidden/>
              </w:rPr>
              <w:fldChar w:fldCharType="begin"/>
            </w:r>
            <w:r>
              <w:rPr>
                <w:noProof/>
                <w:webHidden/>
              </w:rPr>
              <w:instrText xml:space="preserve"> PAGEREF _Toc57760998 \h </w:instrText>
            </w:r>
            <w:r>
              <w:rPr>
                <w:noProof/>
                <w:webHidden/>
              </w:rPr>
            </w:r>
            <w:r>
              <w:rPr>
                <w:noProof/>
                <w:webHidden/>
              </w:rPr>
              <w:fldChar w:fldCharType="separate"/>
            </w:r>
            <w:r>
              <w:rPr>
                <w:noProof/>
                <w:webHidden/>
              </w:rPr>
              <w:t>4</w:t>
            </w:r>
            <w:r>
              <w:rPr>
                <w:noProof/>
                <w:webHidden/>
              </w:rPr>
              <w:fldChar w:fldCharType="end"/>
            </w:r>
          </w:hyperlink>
        </w:p>
        <w:p w14:paraId="20ECF31E" w14:textId="2ACD31F7" w:rsidR="007B0D00" w:rsidRDefault="007B0D00">
          <w:pPr>
            <w:pStyle w:val="TOC2"/>
            <w:tabs>
              <w:tab w:val="right" w:leader="dot" w:pos="9350"/>
            </w:tabs>
            <w:rPr>
              <w:rFonts w:eastAsiaTheme="minorEastAsia"/>
              <w:noProof/>
            </w:rPr>
          </w:pPr>
          <w:hyperlink w:anchor="_Toc57760999" w:history="1">
            <w:r w:rsidRPr="008943CC">
              <w:rPr>
                <w:rStyle w:val="Hyperlink"/>
                <w:noProof/>
              </w:rPr>
              <w:t>Source Code</w:t>
            </w:r>
            <w:r>
              <w:rPr>
                <w:noProof/>
                <w:webHidden/>
              </w:rPr>
              <w:tab/>
            </w:r>
            <w:r>
              <w:rPr>
                <w:noProof/>
                <w:webHidden/>
              </w:rPr>
              <w:fldChar w:fldCharType="begin"/>
            </w:r>
            <w:r>
              <w:rPr>
                <w:noProof/>
                <w:webHidden/>
              </w:rPr>
              <w:instrText xml:space="preserve"> PAGEREF _Toc57760999 \h </w:instrText>
            </w:r>
            <w:r>
              <w:rPr>
                <w:noProof/>
                <w:webHidden/>
              </w:rPr>
            </w:r>
            <w:r>
              <w:rPr>
                <w:noProof/>
                <w:webHidden/>
              </w:rPr>
              <w:fldChar w:fldCharType="separate"/>
            </w:r>
            <w:r>
              <w:rPr>
                <w:noProof/>
                <w:webHidden/>
              </w:rPr>
              <w:t>4</w:t>
            </w:r>
            <w:r>
              <w:rPr>
                <w:noProof/>
                <w:webHidden/>
              </w:rPr>
              <w:fldChar w:fldCharType="end"/>
            </w:r>
          </w:hyperlink>
        </w:p>
        <w:p w14:paraId="3D3792B3" w14:textId="5E250BD9" w:rsidR="007B0D00" w:rsidRDefault="007B0D00">
          <w:pPr>
            <w:pStyle w:val="TOC2"/>
            <w:tabs>
              <w:tab w:val="right" w:leader="dot" w:pos="9350"/>
            </w:tabs>
            <w:rPr>
              <w:rFonts w:eastAsiaTheme="minorEastAsia"/>
              <w:noProof/>
            </w:rPr>
          </w:pPr>
          <w:hyperlink w:anchor="_Toc57761000" w:history="1">
            <w:r w:rsidRPr="008943CC">
              <w:rPr>
                <w:rStyle w:val="Hyperlink"/>
                <w:noProof/>
              </w:rPr>
              <w:t>Create an EC2 Instance</w:t>
            </w:r>
            <w:r>
              <w:rPr>
                <w:noProof/>
                <w:webHidden/>
              </w:rPr>
              <w:tab/>
            </w:r>
            <w:r>
              <w:rPr>
                <w:noProof/>
                <w:webHidden/>
              </w:rPr>
              <w:fldChar w:fldCharType="begin"/>
            </w:r>
            <w:r>
              <w:rPr>
                <w:noProof/>
                <w:webHidden/>
              </w:rPr>
              <w:instrText xml:space="preserve"> PAGEREF _Toc57761000 \h </w:instrText>
            </w:r>
            <w:r>
              <w:rPr>
                <w:noProof/>
                <w:webHidden/>
              </w:rPr>
            </w:r>
            <w:r>
              <w:rPr>
                <w:noProof/>
                <w:webHidden/>
              </w:rPr>
              <w:fldChar w:fldCharType="separate"/>
            </w:r>
            <w:r>
              <w:rPr>
                <w:noProof/>
                <w:webHidden/>
              </w:rPr>
              <w:t>4</w:t>
            </w:r>
            <w:r>
              <w:rPr>
                <w:noProof/>
                <w:webHidden/>
              </w:rPr>
              <w:fldChar w:fldCharType="end"/>
            </w:r>
          </w:hyperlink>
        </w:p>
        <w:p w14:paraId="1803BDD6" w14:textId="5AA93CEE" w:rsidR="007B0D00" w:rsidRDefault="007B0D00">
          <w:pPr>
            <w:pStyle w:val="TOC2"/>
            <w:tabs>
              <w:tab w:val="right" w:leader="dot" w:pos="9350"/>
            </w:tabs>
            <w:rPr>
              <w:rFonts w:eastAsiaTheme="minorEastAsia"/>
              <w:noProof/>
            </w:rPr>
          </w:pPr>
          <w:hyperlink w:anchor="_Toc57761001" w:history="1">
            <w:r w:rsidRPr="008943CC">
              <w:rPr>
                <w:rStyle w:val="Hyperlink"/>
                <w:noProof/>
              </w:rPr>
              <w:t>Create an S3 Bucket</w:t>
            </w:r>
            <w:r>
              <w:rPr>
                <w:noProof/>
                <w:webHidden/>
              </w:rPr>
              <w:tab/>
            </w:r>
            <w:r>
              <w:rPr>
                <w:noProof/>
                <w:webHidden/>
              </w:rPr>
              <w:fldChar w:fldCharType="begin"/>
            </w:r>
            <w:r>
              <w:rPr>
                <w:noProof/>
                <w:webHidden/>
              </w:rPr>
              <w:instrText xml:space="preserve"> PAGEREF _Toc57761001 \h </w:instrText>
            </w:r>
            <w:r>
              <w:rPr>
                <w:noProof/>
                <w:webHidden/>
              </w:rPr>
            </w:r>
            <w:r>
              <w:rPr>
                <w:noProof/>
                <w:webHidden/>
              </w:rPr>
              <w:fldChar w:fldCharType="separate"/>
            </w:r>
            <w:r>
              <w:rPr>
                <w:noProof/>
                <w:webHidden/>
              </w:rPr>
              <w:t>8</w:t>
            </w:r>
            <w:r>
              <w:rPr>
                <w:noProof/>
                <w:webHidden/>
              </w:rPr>
              <w:fldChar w:fldCharType="end"/>
            </w:r>
          </w:hyperlink>
        </w:p>
        <w:p w14:paraId="6296884B" w14:textId="47DCA8F1" w:rsidR="007B0D00" w:rsidRDefault="007B0D00">
          <w:pPr>
            <w:pStyle w:val="TOC2"/>
            <w:tabs>
              <w:tab w:val="right" w:leader="dot" w:pos="9350"/>
            </w:tabs>
            <w:rPr>
              <w:rFonts w:eastAsiaTheme="minorEastAsia"/>
              <w:noProof/>
            </w:rPr>
          </w:pPr>
          <w:hyperlink w:anchor="_Toc57761002" w:history="1">
            <w:r w:rsidRPr="008943CC">
              <w:rPr>
                <w:rStyle w:val="Hyperlink"/>
                <w:noProof/>
              </w:rPr>
              <w:t>Create a DynamoDB Table</w:t>
            </w:r>
            <w:r>
              <w:rPr>
                <w:noProof/>
                <w:webHidden/>
              </w:rPr>
              <w:tab/>
            </w:r>
            <w:r>
              <w:rPr>
                <w:noProof/>
                <w:webHidden/>
              </w:rPr>
              <w:fldChar w:fldCharType="begin"/>
            </w:r>
            <w:r>
              <w:rPr>
                <w:noProof/>
                <w:webHidden/>
              </w:rPr>
              <w:instrText xml:space="preserve"> PAGEREF _Toc57761002 \h </w:instrText>
            </w:r>
            <w:r>
              <w:rPr>
                <w:noProof/>
                <w:webHidden/>
              </w:rPr>
            </w:r>
            <w:r>
              <w:rPr>
                <w:noProof/>
                <w:webHidden/>
              </w:rPr>
              <w:fldChar w:fldCharType="separate"/>
            </w:r>
            <w:r>
              <w:rPr>
                <w:noProof/>
                <w:webHidden/>
              </w:rPr>
              <w:t>9</w:t>
            </w:r>
            <w:r>
              <w:rPr>
                <w:noProof/>
                <w:webHidden/>
              </w:rPr>
              <w:fldChar w:fldCharType="end"/>
            </w:r>
          </w:hyperlink>
        </w:p>
        <w:p w14:paraId="43F77F03" w14:textId="6C09D1F6" w:rsidR="007B0D00" w:rsidRDefault="007B0D00">
          <w:pPr>
            <w:pStyle w:val="TOC2"/>
            <w:tabs>
              <w:tab w:val="right" w:leader="dot" w:pos="9350"/>
            </w:tabs>
            <w:rPr>
              <w:rFonts w:eastAsiaTheme="minorEastAsia"/>
              <w:noProof/>
            </w:rPr>
          </w:pPr>
          <w:hyperlink w:anchor="_Toc57761003" w:history="1">
            <w:r w:rsidRPr="008943CC">
              <w:rPr>
                <w:rStyle w:val="Hyperlink"/>
                <w:noProof/>
              </w:rPr>
              <w:t>Create Lambda Function</w:t>
            </w:r>
            <w:r>
              <w:rPr>
                <w:noProof/>
                <w:webHidden/>
              </w:rPr>
              <w:tab/>
            </w:r>
            <w:r>
              <w:rPr>
                <w:noProof/>
                <w:webHidden/>
              </w:rPr>
              <w:fldChar w:fldCharType="begin"/>
            </w:r>
            <w:r>
              <w:rPr>
                <w:noProof/>
                <w:webHidden/>
              </w:rPr>
              <w:instrText xml:space="preserve"> PAGEREF _Toc57761003 \h </w:instrText>
            </w:r>
            <w:r>
              <w:rPr>
                <w:noProof/>
                <w:webHidden/>
              </w:rPr>
            </w:r>
            <w:r>
              <w:rPr>
                <w:noProof/>
                <w:webHidden/>
              </w:rPr>
              <w:fldChar w:fldCharType="separate"/>
            </w:r>
            <w:r>
              <w:rPr>
                <w:noProof/>
                <w:webHidden/>
              </w:rPr>
              <w:t>10</w:t>
            </w:r>
            <w:r>
              <w:rPr>
                <w:noProof/>
                <w:webHidden/>
              </w:rPr>
              <w:fldChar w:fldCharType="end"/>
            </w:r>
          </w:hyperlink>
        </w:p>
        <w:p w14:paraId="08D060CC" w14:textId="0D00F1E3" w:rsidR="007B0D00" w:rsidRDefault="007B0D00">
          <w:pPr>
            <w:pStyle w:val="TOC1"/>
            <w:tabs>
              <w:tab w:val="right" w:leader="dot" w:pos="9350"/>
            </w:tabs>
            <w:rPr>
              <w:rFonts w:eastAsiaTheme="minorEastAsia"/>
              <w:noProof/>
            </w:rPr>
          </w:pPr>
          <w:hyperlink w:anchor="_Toc57761004" w:history="1">
            <w:r w:rsidRPr="008943CC">
              <w:rPr>
                <w:rStyle w:val="Hyperlink"/>
                <w:noProof/>
              </w:rPr>
              <w:t>Using the Application</w:t>
            </w:r>
            <w:r>
              <w:rPr>
                <w:noProof/>
                <w:webHidden/>
              </w:rPr>
              <w:tab/>
            </w:r>
            <w:r>
              <w:rPr>
                <w:noProof/>
                <w:webHidden/>
              </w:rPr>
              <w:fldChar w:fldCharType="begin"/>
            </w:r>
            <w:r>
              <w:rPr>
                <w:noProof/>
                <w:webHidden/>
              </w:rPr>
              <w:instrText xml:space="preserve"> PAGEREF _Toc57761004 \h </w:instrText>
            </w:r>
            <w:r>
              <w:rPr>
                <w:noProof/>
                <w:webHidden/>
              </w:rPr>
            </w:r>
            <w:r>
              <w:rPr>
                <w:noProof/>
                <w:webHidden/>
              </w:rPr>
              <w:fldChar w:fldCharType="separate"/>
            </w:r>
            <w:r>
              <w:rPr>
                <w:noProof/>
                <w:webHidden/>
              </w:rPr>
              <w:t>20</w:t>
            </w:r>
            <w:r>
              <w:rPr>
                <w:noProof/>
                <w:webHidden/>
              </w:rPr>
              <w:fldChar w:fldCharType="end"/>
            </w:r>
          </w:hyperlink>
        </w:p>
        <w:p w14:paraId="4EC77D78" w14:textId="3D1E2942" w:rsidR="00740441" w:rsidRDefault="00740441">
          <w:r>
            <w:rPr>
              <w:b/>
              <w:bCs/>
              <w:noProof/>
            </w:rPr>
            <w:fldChar w:fldCharType="end"/>
          </w:r>
        </w:p>
      </w:sdtContent>
    </w:sdt>
    <w:p w14:paraId="73FD62F2" w14:textId="76E22361" w:rsidR="002518F2" w:rsidRDefault="002518F2"/>
    <w:p w14:paraId="0BF686AF" w14:textId="344B74F9" w:rsidR="002518F2" w:rsidRDefault="006C69D6" w:rsidP="00740441">
      <w:pPr>
        <w:pStyle w:val="Heading1"/>
      </w:pPr>
      <w:bookmarkStart w:id="0" w:name="_Toc57760991"/>
      <w:r>
        <w:t>Introduction</w:t>
      </w:r>
      <w:bookmarkEnd w:id="0"/>
    </w:p>
    <w:p w14:paraId="585E01FA" w14:textId="2CF84EEF" w:rsidR="006C69D6" w:rsidRDefault="006C69D6" w:rsidP="005E6C4D">
      <w:r>
        <w:t>S3compression is an application used to minimize AWS S3 storage utilization with the intent of keeping storage fees down.  The primary purpose of this project is to demonstrate some of the features of certain AWS services as well as how to leverage them.  This project utilizes the S3, EC2, DynamoDB, and Lambda services.</w:t>
      </w:r>
    </w:p>
    <w:p w14:paraId="4CF8E504" w14:textId="34D599D1" w:rsidR="006C69D6" w:rsidRDefault="0007097B" w:rsidP="0007097B">
      <w:pPr>
        <w:pStyle w:val="Heading1"/>
      </w:pPr>
      <w:bookmarkStart w:id="1" w:name="_Toc57760992"/>
      <w:r>
        <w:lastRenderedPageBreak/>
        <w:t>Service Summaries</w:t>
      </w:r>
      <w:bookmarkEnd w:id="1"/>
    </w:p>
    <w:p w14:paraId="017ABE5F" w14:textId="736216DE" w:rsidR="0007097B" w:rsidRDefault="0007097B" w:rsidP="0007097B">
      <w:pPr>
        <w:pStyle w:val="Heading2"/>
      </w:pPr>
      <w:bookmarkStart w:id="2" w:name="_Toc57760993"/>
      <w:r>
        <w:t>S3</w:t>
      </w:r>
      <w:bookmarkEnd w:id="2"/>
    </w:p>
    <w:p w14:paraId="571D131F" w14:textId="3A7F928D" w:rsidR="00FB5863" w:rsidRDefault="003745D8" w:rsidP="005E6C4D">
      <w:r>
        <w:t>S3 (Simple Storage Service) is a serverless object storage solution.  For each AWS account multiple buckets can be created.  Buckets are collections of objects</w:t>
      </w:r>
      <w:r w:rsidR="00FB5863">
        <w:t xml:space="preserve">, where objects are the files stored in the buckets.  </w:t>
      </w:r>
      <w:r>
        <w:t xml:space="preserve">Files of any type </w:t>
      </w:r>
      <w:r w:rsidR="00FB5863">
        <w:t>can be stored in buckets, and they can be up to 5 TB in size.</w:t>
      </w:r>
      <w:r w:rsidR="00FA1FE7">
        <w:t xml:space="preserve">  </w:t>
      </w:r>
      <w:r w:rsidR="00FB5863">
        <w:t>Bucket contents can be managed (uploaded, downloaded, deleted, etc.) from the AWS Management Console or through various APIs.</w:t>
      </w:r>
    </w:p>
    <w:p w14:paraId="5284D301" w14:textId="3DA83428" w:rsidR="00FA1FE7" w:rsidRDefault="00FA1FE7" w:rsidP="005E6C4D">
      <w:r>
        <w:t>This project interacts with S3 through the python boto3 library.</w:t>
      </w:r>
    </w:p>
    <w:p w14:paraId="5C99D05B" w14:textId="77777777" w:rsidR="00FB5863" w:rsidRDefault="00FB5863" w:rsidP="005E6C4D"/>
    <w:p w14:paraId="03555506" w14:textId="29C2109C" w:rsidR="0007097B" w:rsidRDefault="0007097B" w:rsidP="0007097B">
      <w:pPr>
        <w:pStyle w:val="Heading2"/>
      </w:pPr>
      <w:bookmarkStart w:id="3" w:name="_Toc57760994"/>
      <w:r>
        <w:t>EC2</w:t>
      </w:r>
      <w:bookmarkEnd w:id="3"/>
    </w:p>
    <w:p w14:paraId="1503FA8E" w14:textId="59923919" w:rsidR="0007097B" w:rsidRDefault="00FB5863" w:rsidP="005E6C4D">
      <w:r>
        <w:t>EC2 (Elastic Compute Cloud) allows for the creation and management of cloud server instances.  Cloud instances can have a flexible amount and variety of resources allocated.</w:t>
      </w:r>
    </w:p>
    <w:p w14:paraId="506B579B" w14:textId="23B12600" w:rsidR="00FA1FE7" w:rsidRDefault="00FA1FE7" w:rsidP="005E6C4D">
      <w:r>
        <w:t>This project can leverage an EC2 instance for serving the application statistics site.</w:t>
      </w:r>
    </w:p>
    <w:p w14:paraId="5E0B8BBD" w14:textId="34B444B5" w:rsidR="00FA1FE7" w:rsidRDefault="00EE237F" w:rsidP="005E6C4D">
      <w:r>
        <w:rPr>
          <w:noProof/>
        </w:rPr>
        <w:drawing>
          <wp:inline distT="0" distB="0" distL="0" distR="0" wp14:anchorId="02BC9638" wp14:editId="008339F8">
            <wp:extent cx="5943600" cy="26816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1605"/>
                    </a:xfrm>
                    <a:prstGeom prst="rect">
                      <a:avLst/>
                    </a:prstGeom>
                  </pic:spPr>
                </pic:pic>
              </a:graphicData>
            </a:graphic>
          </wp:inline>
        </w:drawing>
      </w:r>
    </w:p>
    <w:p w14:paraId="77EA6A04" w14:textId="2903281F" w:rsidR="0007097B" w:rsidRDefault="0007097B" w:rsidP="0007097B">
      <w:pPr>
        <w:pStyle w:val="Heading2"/>
      </w:pPr>
      <w:bookmarkStart w:id="4" w:name="_Toc57760995"/>
      <w:r>
        <w:t>DynamoDB</w:t>
      </w:r>
      <w:bookmarkEnd w:id="4"/>
    </w:p>
    <w:p w14:paraId="792707C6" w14:textId="3EB25536" w:rsidR="0007097B" w:rsidRDefault="00FA1FE7" w:rsidP="005E6C4D">
      <w:r>
        <w:t xml:space="preserve">DynamoDB is a NoSQL Key-Value database.  The rows in the database do not all need to have the same dimensions or fields.  Each row can contain different types of data including files, images, code, and more.  The strength of DynamoDB is the query response time which is usually less than 10ms per request for reads.  The use cases that are best for this sort of database paradigm games and other </w:t>
      </w:r>
      <w:r w:rsidR="00512787">
        <w:t>applications that have many read requests that require a fast response time.</w:t>
      </w:r>
    </w:p>
    <w:p w14:paraId="5A7BBB61" w14:textId="57D04C02" w:rsidR="00512787" w:rsidRDefault="00512787" w:rsidP="005E6C4D"/>
    <w:p w14:paraId="6D00C569" w14:textId="686A87D9" w:rsidR="00512787" w:rsidRDefault="00512787" w:rsidP="005E6C4D">
      <w:r>
        <w:t>This project uses DynamoDB to store records of compression tasks that can be consumed by s3Compression’s statistics site.</w:t>
      </w:r>
    </w:p>
    <w:p w14:paraId="36093823" w14:textId="77777777" w:rsidR="00512787" w:rsidRDefault="00512787" w:rsidP="005E6C4D"/>
    <w:p w14:paraId="74970B60" w14:textId="0C989F77" w:rsidR="0007097B" w:rsidRDefault="0007097B" w:rsidP="0007097B">
      <w:pPr>
        <w:pStyle w:val="Heading2"/>
      </w:pPr>
      <w:bookmarkStart w:id="5" w:name="_Toc57760996"/>
      <w:r>
        <w:t>Lambda</w:t>
      </w:r>
      <w:bookmarkEnd w:id="5"/>
    </w:p>
    <w:p w14:paraId="33765E2E" w14:textId="0ADC38FE" w:rsidR="00512787" w:rsidRDefault="00512787" w:rsidP="005E6C4D">
      <w:r>
        <w:t>AWS Lambda runs code in response to events that occur in many AWS services.  Triggers for various events can be tracked, and when the correct conditions are met Lambda will run user-defined code known as lambda functions.  Lambda functions can be written in most popular programming language</w:t>
      </w:r>
      <w:r w:rsidR="00990CA1">
        <w:t>s</w:t>
      </w:r>
      <w:r>
        <w:t>.</w:t>
      </w:r>
      <w:r w:rsidR="00990CA1">
        <w:t xml:space="preserve">  Lambda provides the benefit of not managing a server instance in order to run an app.  When it is time to run a lambda function it is automatically assigned to an Amazon-managed server instance to execute.</w:t>
      </w:r>
    </w:p>
    <w:p w14:paraId="3D830F03" w14:textId="67E3BC68" w:rsidR="00990CA1" w:rsidRDefault="00990CA1" w:rsidP="005E6C4D"/>
    <w:p w14:paraId="26BFC537" w14:textId="6C6A12CD" w:rsidR="00990CA1" w:rsidRDefault="00990CA1" w:rsidP="005E6C4D">
      <w:r>
        <w:t>Lambda provides the core workflow functionality for this application.</w:t>
      </w:r>
    </w:p>
    <w:p w14:paraId="4DA85E04" w14:textId="3743E1BF" w:rsidR="00990CA1" w:rsidRDefault="00990CA1" w:rsidP="00990CA1">
      <w:pPr>
        <w:pStyle w:val="Heading1"/>
      </w:pPr>
      <w:bookmarkStart w:id="6" w:name="_Toc57760997"/>
      <w:r>
        <w:t>Application Workflow</w:t>
      </w:r>
      <w:bookmarkEnd w:id="6"/>
    </w:p>
    <w:p w14:paraId="423840CA" w14:textId="77477D13" w:rsidR="00990CA1" w:rsidRDefault="00CF1F2E" w:rsidP="005E6C4D">
      <w:r>
        <w:t xml:space="preserve">Lambda monitors for object creation events on S3.  By default, the application only monitors events for one bucket, and the name of the bucket must be defined in </w:t>
      </w:r>
      <w:r w:rsidR="004C465D">
        <w:t>the lambda function.  When an object creation event is triggered Lambda calls a specific method defined in the lambda function.  The Lambda function will determine which file was uploaded, and decide if it needs to be compressed.  By default, all files are compressed (into a zip file) except for files with a .zip extension.  The file compression takes place in the memory space of the lambda function.  Once the compression is complete a zip file is saved to the S3 bucket, and the previously-uploaded file is deleted.</w:t>
      </w:r>
    </w:p>
    <w:p w14:paraId="0C96439B" w14:textId="7D3E564B" w:rsidR="004C465D" w:rsidRDefault="004C465D" w:rsidP="005E6C4D">
      <w:r>
        <w:t>For each compression task the lambda function creates a new row in a DynamoDB table.  The row tracks the file name, the date of the task, the original object size before compression, and the compressed object size.</w:t>
      </w:r>
    </w:p>
    <w:p w14:paraId="2442F9C9" w14:textId="25785B3B" w:rsidR="0043252A" w:rsidRDefault="0043252A" w:rsidP="005E6C4D">
      <w:r>
        <w:t>An EC2 instance runs an app server that pulls information from the DynamoDB table and generates statistics.  The statistics can be viewed through a web browser by accessing a specific URL (served by the EC2 instance).</w:t>
      </w:r>
    </w:p>
    <w:p w14:paraId="1550A214" w14:textId="5166A338" w:rsidR="0043252A" w:rsidRDefault="0043252A" w:rsidP="005E6C4D"/>
    <w:p w14:paraId="69907FE5" w14:textId="47658C9A" w:rsidR="0043252A" w:rsidRDefault="0043252A" w:rsidP="0043252A">
      <w:pPr>
        <w:pStyle w:val="Heading1"/>
      </w:pPr>
      <w:bookmarkStart w:id="7" w:name="_Toc57760998"/>
      <w:r>
        <w:lastRenderedPageBreak/>
        <w:t>Installation Instructions</w:t>
      </w:r>
      <w:bookmarkEnd w:id="7"/>
    </w:p>
    <w:p w14:paraId="33E1A4B8" w14:textId="122DB828" w:rsidR="006B7272" w:rsidRDefault="006B7272" w:rsidP="006B7272">
      <w:pPr>
        <w:pStyle w:val="Heading2"/>
      </w:pPr>
      <w:bookmarkStart w:id="8" w:name="_Toc57760999"/>
      <w:r>
        <w:t>Source Code</w:t>
      </w:r>
      <w:bookmarkEnd w:id="8"/>
    </w:p>
    <w:p w14:paraId="1DCFCA89" w14:textId="0025595B" w:rsidR="0043252A" w:rsidRDefault="00DA7BE8" w:rsidP="005E6C4D">
      <w:r>
        <w:t>All source code is available from the project’s GitHub repository:</w:t>
      </w:r>
    </w:p>
    <w:p w14:paraId="0B66C773" w14:textId="2FF87B39" w:rsidR="00DA7BE8" w:rsidRDefault="00DA7BE8" w:rsidP="005E6C4D">
      <w:hyperlink r:id="rId9" w:history="1">
        <w:r w:rsidRPr="000B7AA7">
          <w:rPr>
            <w:rStyle w:val="Hyperlink"/>
          </w:rPr>
          <w:t>https://github.com/dboggs0/s3Compression.git</w:t>
        </w:r>
      </w:hyperlink>
    </w:p>
    <w:p w14:paraId="6A9C102C" w14:textId="77777777" w:rsidR="006B7272" w:rsidRDefault="006B7272" w:rsidP="005E6C4D"/>
    <w:p w14:paraId="062E51FD" w14:textId="27DB0CCB" w:rsidR="00DA7BE8" w:rsidRDefault="006B7272" w:rsidP="006B7272">
      <w:pPr>
        <w:pStyle w:val="Heading2"/>
      </w:pPr>
      <w:bookmarkStart w:id="9" w:name="_Toc57761000"/>
      <w:r>
        <w:t>Create an EC2 Instance</w:t>
      </w:r>
      <w:bookmarkEnd w:id="9"/>
    </w:p>
    <w:p w14:paraId="574FBAE7" w14:textId="5E02B0C4" w:rsidR="00C34F86" w:rsidRDefault="00C34F86" w:rsidP="005E6C4D">
      <w:pPr>
        <w:rPr>
          <w:noProof/>
        </w:rPr>
      </w:pPr>
      <w:r>
        <w:rPr>
          <w:noProof/>
        </w:rPr>
        <w:t>From the EC2 Management Console select Launch Instances, and then Launch Instances on the drop-down.</w:t>
      </w:r>
    </w:p>
    <w:p w14:paraId="0396FC5B" w14:textId="0772B9D4" w:rsidR="006B7272" w:rsidRDefault="006B7272" w:rsidP="005E6C4D">
      <w:r>
        <w:rPr>
          <w:noProof/>
        </w:rPr>
        <w:drawing>
          <wp:inline distT="0" distB="0" distL="0" distR="0" wp14:anchorId="244ED5B2" wp14:editId="70F611FC">
            <wp:extent cx="5943600" cy="1503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3045"/>
                    </a:xfrm>
                    <a:prstGeom prst="rect">
                      <a:avLst/>
                    </a:prstGeom>
                  </pic:spPr>
                </pic:pic>
              </a:graphicData>
            </a:graphic>
          </wp:inline>
        </w:drawing>
      </w:r>
    </w:p>
    <w:p w14:paraId="0C3F1643" w14:textId="6AC813E8" w:rsidR="006B7272" w:rsidRDefault="00036A08" w:rsidP="005E6C4D">
      <w:r>
        <w:t>Choose an AMI.  Any free-tier-eligible Linux or Windows AMI should work, but the initial development was done on Ubuntu Server 20.04.</w:t>
      </w:r>
    </w:p>
    <w:p w14:paraId="493D0D6C" w14:textId="38F45A38" w:rsidR="00036A08" w:rsidRDefault="00036A08" w:rsidP="005E6C4D">
      <w:r>
        <w:rPr>
          <w:noProof/>
        </w:rPr>
        <w:drawing>
          <wp:inline distT="0" distB="0" distL="0" distR="0" wp14:anchorId="1135E1A6" wp14:editId="23F1EEBE">
            <wp:extent cx="594360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7405"/>
                    </a:xfrm>
                    <a:prstGeom prst="rect">
                      <a:avLst/>
                    </a:prstGeom>
                  </pic:spPr>
                </pic:pic>
              </a:graphicData>
            </a:graphic>
          </wp:inline>
        </w:drawing>
      </w:r>
    </w:p>
    <w:p w14:paraId="5B8183FD" w14:textId="025B8D44" w:rsidR="0043252A" w:rsidRDefault="00036A08" w:rsidP="005E6C4D">
      <w:r>
        <w:t xml:space="preserve">Select the instance type. </w:t>
      </w:r>
      <w:r w:rsidR="0043252A">
        <w:t xml:space="preserve"> </w:t>
      </w:r>
      <w:r>
        <w:t xml:space="preserve">The only </w:t>
      </w:r>
      <w:r>
        <w:t>free-tier-eligible</w:t>
      </w:r>
      <w:r>
        <w:t xml:space="preserve"> instance type is t2.micro, which is suitable to run this application.</w:t>
      </w:r>
    </w:p>
    <w:p w14:paraId="0D4713BB" w14:textId="52DAAFDF" w:rsidR="00036A08" w:rsidRDefault="00036A08" w:rsidP="005E6C4D">
      <w:r>
        <w:t xml:space="preserve">Configure Security Group.  </w:t>
      </w:r>
      <w:r w:rsidR="0064263D">
        <w:t xml:space="preserve">Select the port over which the statistics site will be accessed.  </w:t>
      </w:r>
      <w:r>
        <w:t xml:space="preserve">By default, the application will run on TCP port 5000.   </w:t>
      </w:r>
      <w:r w:rsidR="0064263D">
        <w:t>Setting the source field to “0.0.0.0/0” opens access to any WAN-connected host.</w:t>
      </w:r>
    </w:p>
    <w:p w14:paraId="2BAECD1D" w14:textId="2A99DE99" w:rsidR="00036A08" w:rsidRDefault="00036A08" w:rsidP="005E6C4D">
      <w:pPr>
        <w:rPr>
          <w:b/>
          <w:bCs/>
        </w:rPr>
      </w:pPr>
      <w:r>
        <w:rPr>
          <w:noProof/>
        </w:rPr>
        <w:lastRenderedPageBreak/>
        <w:drawing>
          <wp:inline distT="0" distB="0" distL="0" distR="0" wp14:anchorId="1DCFDC11" wp14:editId="1EC8931E">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4285"/>
                    </a:xfrm>
                    <a:prstGeom prst="rect">
                      <a:avLst/>
                    </a:prstGeom>
                  </pic:spPr>
                </pic:pic>
              </a:graphicData>
            </a:graphic>
          </wp:inline>
        </w:drawing>
      </w:r>
    </w:p>
    <w:p w14:paraId="4FFF2920" w14:textId="79AAE0C1" w:rsidR="0064263D" w:rsidRDefault="0064263D" w:rsidP="005E6C4D">
      <w:r>
        <w:t>Click Review and Launch, then Launch.</w:t>
      </w:r>
    </w:p>
    <w:p w14:paraId="2B7D4AE5" w14:textId="6FC3A63B" w:rsidR="0064263D" w:rsidRDefault="0064263D" w:rsidP="005E6C4D">
      <w:r>
        <w:t>Generate and download a key pair.</w:t>
      </w:r>
    </w:p>
    <w:p w14:paraId="3FCD0D22" w14:textId="11B6DB05" w:rsidR="0064263D" w:rsidRDefault="0064263D" w:rsidP="005E6C4D">
      <w:r>
        <w:rPr>
          <w:noProof/>
        </w:rPr>
        <w:drawing>
          <wp:inline distT="0" distB="0" distL="0" distR="0" wp14:anchorId="79214DCE" wp14:editId="36CA80AA">
            <wp:extent cx="5943600" cy="434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6575"/>
                    </a:xfrm>
                    <a:prstGeom prst="rect">
                      <a:avLst/>
                    </a:prstGeom>
                  </pic:spPr>
                </pic:pic>
              </a:graphicData>
            </a:graphic>
          </wp:inline>
        </w:drawing>
      </w:r>
    </w:p>
    <w:p w14:paraId="2EFCF974" w14:textId="0CAA4476" w:rsidR="0064263D" w:rsidRDefault="0064263D" w:rsidP="005E6C4D">
      <w:r>
        <w:t>Full instructions on how to access the new instance using the key pair are available at the following link:</w:t>
      </w:r>
    </w:p>
    <w:p w14:paraId="7B112613" w14:textId="2A0A1299" w:rsidR="0064263D" w:rsidRDefault="0064263D" w:rsidP="005E6C4D">
      <w:hyperlink r:id="rId14" w:history="1">
        <w:r w:rsidRPr="000B7AA7">
          <w:rPr>
            <w:rStyle w:val="Hyperlink"/>
          </w:rPr>
          <w:t>https://docs.aws.amazon.com/AWSEC2/latest/UserGuide/ec2-key-pairs.html</w:t>
        </w:r>
      </w:hyperlink>
    </w:p>
    <w:p w14:paraId="444EE691" w14:textId="1D396FC1" w:rsidR="0064263D" w:rsidRDefault="00207B74" w:rsidP="005E6C4D">
      <w:r>
        <w:t>Upgrade the OS packages</w:t>
      </w:r>
    </w:p>
    <w:p w14:paraId="3F810D44" w14:textId="684EE507" w:rsidR="00207B74" w:rsidRPr="00207B74" w:rsidRDefault="00207B74" w:rsidP="00207B74">
      <w:pPr>
        <w:ind w:left="720"/>
        <w:rPr>
          <w:i/>
          <w:iCs/>
        </w:rPr>
      </w:pPr>
      <w:r w:rsidRPr="00207B74">
        <w:rPr>
          <w:i/>
          <w:iCs/>
        </w:rPr>
        <w:t xml:space="preserve">$ </w:t>
      </w:r>
      <w:proofErr w:type="spellStart"/>
      <w:r w:rsidRPr="00207B74">
        <w:rPr>
          <w:i/>
          <w:iCs/>
        </w:rPr>
        <w:t>sudo</w:t>
      </w:r>
      <w:proofErr w:type="spellEnd"/>
      <w:r w:rsidRPr="00207B74">
        <w:rPr>
          <w:i/>
          <w:iCs/>
        </w:rPr>
        <w:t xml:space="preserve"> apt update</w:t>
      </w:r>
    </w:p>
    <w:p w14:paraId="35B51C2E" w14:textId="01467CAF" w:rsidR="00207B74" w:rsidRPr="00207B74" w:rsidRDefault="00207B74" w:rsidP="00207B74">
      <w:pPr>
        <w:ind w:left="720"/>
        <w:rPr>
          <w:i/>
          <w:iCs/>
        </w:rPr>
      </w:pPr>
      <w:r w:rsidRPr="00207B74">
        <w:rPr>
          <w:i/>
          <w:iCs/>
        </w:rPr>
        <w:t xml:space="preserve">$ </w:t>
      </w:r>
      <w:proofErr w:type="spellStart"/>
      <w:r w:rsidRPr="00207B74">
        <w:rPr>
          <w:i/>
          <w:iCs/>
        </w:rPr>
        <w:t>sudo</w:t>
      </w:r>
      <w:proofErr w:type="spellEnd"/>
      <w:r w:rsidRPr="00207B74">
        <w:rPr>
          <w:i/>
          <w:iCs/>
        </w:rPr>
        <w:t xml:space="preserve"> apt upgrade</w:t>
      </w:r>
    </w:p>
    <w:p w14:paraId="0829E666" w14:textId="41633B34" w:rsidR="00207B74" w:rsidRDefault="00207B74" w:rsidP="005E6C4D">
      <w:r>
        <w:lastRenderedPageBreak/>
        <w:t>This process will take a few minutes.  While it progresses create an AWS Security Credential.</w:t>
      </w:r>
    </w:p>
    <w:p w14:paraId="16E31156" w14:textId="716DDA36" w:rsidR="00207B74" w:rsidRDefault="00207B74" w:rsidP="005E6C4D">
      <w:r>
        <w:rPr>
          <w:noProof/>
        </w:rPr>
        <w:drawing>
          <wp:inline distT="0" distB="0" distL="0" distR="0" wp14:anchorId="7B856FC5" wp14:editId="78766782">
            <wp:extent cx="5943600" cy="1647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7190"/>
                    </a:xfrm>
                    <a:prstGeom prst="rect">
                      <a:avLst/>
                    </a:prstGeom>
                  </pic:spPr>
                </pic:pic>
              </a:graphicData>
            </a:graphic>
          </wp:inline>
        </w:drawing>
      </w:r>
    </w:p>
    <w:p w14:paraId="1E5950B7" w14:textId="56677CC9" w:rsidR="00207B74" w:rsidRDefault="00207B74" w:rsidP="005E6C4D">
      <w:r>
        <w:t>Click Create New Access Key</w:t>
      </w:r>
    </w:p>
    <w:p w14:paraId="5B2B0DA0" w14:textId="07B1B8D2" w:rsidR="00E34421" w:rsidRDefault="00E34421" w:rsidP="005E6C4D">
      <w:r>
        <w:rPr>
          <w:noProof/>
        </w:rPr>
        <w:drawing>
          <wp:inline distT="0" distB="0" distL="0" distR="0" wp14:anchorId="3F510AA1" wp14:editId="2A29265E">
            <wp:extent cx="5943600" cy="2555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5875"/>
                    </a:xfrm>
                    <a:prstGeom prst="rect">
                      <a:avLst/>
                    </a:prstGeom>
                  </pic:spPr>
                </pic:pic>
              </a:graphicData>
            </a:graphic>
          </wp:inline>
        </w:drawing>
      </w:r>
    </w:p>
    <w:p w14:paraId="480C0D81" w14:textId="422129C9" w:rsidR="00E34421" w:rsidRDefault="00E34421" w:rsidP="005E6C4D">
      <w:r>
        <w:rPr>
          <w:noProof/>
        </w:rPr>
        <w:drawing>
          <wp:inline distT="0" distB="0" distL="0" distR="0" wp14:anchorId="704C9299" wp14:editId="0B687A1C">
            <wp:extent cx="5943600" cy="2432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2050"/>
                    </a:xfrm>
                    <a:prstGeom prst="rect">
                      <a:avLst/>
                    </a:prstGeom>
                  </pic:spPr>
                </pic:pic>
              </a:graphicData>
            </a:graphic>
          </wp:inline>
        </w:drawing>
      </w:r>
    </w:p>
    <w:p w14:paraId="0D4CE4E8" w14:textId="6F9EB1B6" w:rsidR="00E34421" w:rsidRDefault="00E34421" w:rsidP="005E6C4D">
      <w:r>
        <w:t>Download the key file.  Once the key file is downloaded it cannot be downloaded a second time.  Make sure to keep the downloaded file somewhere safe.</w:t>
      </w:r>
    </w:p>
    <w:p w14:paraId="36148A08" w14:textId="2FF03A13" w:rsidR="00E34421" w:rsidRDefault="00E34421" w:rsidP="005E6C4D">
      <w:r>
        <w:lastRenderedPageBreak/>
        <w:t>Make note of the Access Key ID, and Secret Access Key.</w:t>
      </w:r>
    </w:p>
    <w:p w14:paraId="2DF0B695" w14:textId="06C20534" w:rsidR="00E34421" w:rsidRDefault="00E34421" w:rsidP="005E6C4D">
      <w:r>
        <w:t>Go back to the EC2 Instance Console.</w:t>
      </w:r>
    </w:p>
    <w:p w14:paraId="5C4E5549" w14:textId="77777777" w:rsidR="00E34421" w:rsidRDefault="00E34421" w:rsidP="005E6C4D"/>
    <w:p w14:paraId="76B5CC50" w14:textId="3D79DA8C" w:rsidR="00E34421" w:rsidRDefault="00E34421" w:rsidP="005E6C4D">
      <w:r>
        <w:t>Make sure that zip is installed.  If not, it can be installed with the following command (Ubuntu):</w:t>
      </w:r>
    </w:p>
    <w:p w14:paraId="60058AEC" w14:textId="706DC05E" w:rsidR="00E34421" w:rsidRPr="00E34421" w:rsidRDefault="00E34421" w:rsidP="00E34421">
      <w:pPr>
        <w:ind w:left="720"/>
        <w:rPr>
          <w:i/>
          <w:iCs/>
        </w:rPr>
      </w:pPr>
      <w:r w:rsidRPr="00E34421">
        <w:rPr>
          <w:i/>
          <w:iCs/>
        </w:rPr>
        <w:t>$ apt install zip</w:t>
      </w:r>
    </w:p>
    <w:p w14:paraId="6F3274B3" w14:textId="77777777" w:rsidR="00E34421" w:rsidRDefault="00E34421" w:rsidP="005E6C4D"/>
    <w:p w14:paraId="30D6F38C" w14:textId="7B971CA2" w:rsidR="00E34421" w:rsidRDefault="00E34421" w:rsidP="005E6C4D">
      <w:r>
        <w:t>Install the AWS CLI.</w:t>
      </w:r>
    </w:p>
    <w:p w14:paraId="29180FA0" w14:textId="68B3D3FC" w:rsidR="00E34421" w:rsidRDefault="00E34421" w:rsidP="005E6C4D">
      <w:hyperlink r:id="rId18" w:history="1">
        <w:r w:rsidRPr="000B7AA7">
          <w:rPr>
            <w:rStyle w:val="Hyperlink"/>
          </w:rPr>
          <w:t>https://docs.aws.amazon.com/cli/latest/userguide/install-cliv2-linux.html#cliv2-linux-install</w:t>
        </w:r>
      </w:hyperlink>
    </w:p>
    <w:p w14:paraId="4E12F23D" w14:textId="2BAFDDFD" w:rsidR="00E34421" w:rsidRPr="00E34421" w:rsidRDefault="00E34421" w:rsidP="00E34421">
      <w:pPr>
        <w:ind w:left="720"/>
        <w:rPr>
          <w:i/>
          <w:iCs/>
        </w:rPr>
      </w:pPr>
      <w:r w:rsidRPr="00E34421">
        <w:rPr>
          <w:i/>
          <w:iCs/>
        </w:rPr>
        <w:t xml:space="preserve">$ </w:t>
      </w:r>
      <w:r w:rsidRPr="00E34421">
        <w:rPr>
          <w:i/>
          <w:iCs/>
        </w:rPr>
        <w:t>curl "https://awscli.amazonaws.com/awscli-exe-linux-x86_64-2.0.30.zip" -o "awscliv2.zip"</w:t>
      </w:r>
    </w:p>
    <w:p w14:paraId="47E3FC61" w14:textId="57D7A36E" w:rsidR="00E34421" w:rsidRPr="00E34421" w:rsidRDefault="00E34421" w:rsidP="00E34421">
      <w:pPr>
        <w:ind w:left="720"/>
        <w:rPr>
          <w:i/>
          <w:iCs/>
        </w:rPr>
      </w:pPr>
      <w:r w:rsidRPr="00E34421">
        <w:rPr>
          <w:i/>
          <w:iCs/>
        </w:rPr>
        <w:t>$ unzip awscliv2.zip</w:t>
      </w:r>
    </w:p>
    <w:p w14:paraId="053DE2AD" w14:textId="06A5A575" w:rsidR="00E34421" w:rsidRPr="00E34421" w:rsidRDefault="00E34421" w:rsidP="00E34421">
      <w:pPr>
        <w:ind w:left="720"/>
        <w:rPr>
          <w:i/>
          <w:iCs/>
        </w:rPr>
      </w:pPr>
      <w:r w:rsidRPr="00E34421">
        <w:rPr>
          <w:i/>
          <w:iCs/>
        </w:rPr>
        <w:t xml:space="preserve">$ </w:t>
      </w:r>
      <w:proofErr w:type="spellStart"/>
      <w:r w:rsidRPr="00E34421">
        <w:rPr>
          <w:i/>
          <w:iCs/>
        </w:rPr>
        <w:t>sudo</w:t>
      </w:r>
      <w:proofErr w:type="spellEnd"/>
      <w:r w:rsidRPr="00E34421">
        <w:rPr>
          <w:i/>
          <w:iCs/>
        </w:rPr>
        <w:t xml:space="preserve"> ./</w:t>
      </w:r>
      <w:proofErr w:type="spellStart"/>
      <w:r w:rsidRPr="00E34421">
        <w:rPr>
          <w:i/>
          <w:iCs/>
        </w:rPr>
        <w:t>aws</w:t>
      </w:r>
      <w:proofErr w:type="spellEnd"/>
      <w:r w:rsidRPr="00E34421">
        <w:rPr>
          <w:i/>
          <w:iCs/>
        </w:rPr>
        <w:t>/install</w:t>
      </w:r>
    </w:p>
    <w:p w14:paraId="47CD8C97" w14:textId="77777777" w:rsidR="00942084" w:rsidRDefault="00942084" w:rsidP="00E34421"/>
    <w:p w14:paraId="03F5FAC2" w14:textId="4EB22A2C" w:rsidR="00E34421" w:rsidRDefault="00942084" w:rsidP="00E34421">
      <w:r>
        <w:t>Add your access key to the AWS CLI.</w:t>
      </w:r>
    </w:p>
    <w:p w14:paraId="2408C655" w14:textId="5D1BFCBC" w:rsidR="00942084" w:rsidRPr="00942084" w:rsidRDefault="00942084" w:rsidP="00942084">
      <w:pPr>
        <w:ind w:left="720"/>
        <w:rPr>
          <w:i/>
          <w:iCs/>
        </w:rPr>
      </w:pPr>
      <w:r w:rsidRPr="00942084">
        <w:rPr>
          <w:i/>
          <w:iCs/>
        </w:rPr>
        <w:t xml:space="preserve">$ </w:t>
      </w:r>
      <w:proofErr w:type="spellStart"/>
      <w:r w:rsidRPr="00942084">
        <w:rPr>
          <w:i/>
          <w:iCs/>
        </w:rPr>
        <w:t>aws</w:t>
      </w:r>
      <w:proofErr w:type="spellEnd"/>
      <w:r w:rsidRPr="00942084">
        <w:rPr>
          <w:i/>
          <w:iCs/>
        </w:rPr>
        <w:t xml:space="preserve"> configure</w:t>
      </w:r>
    </w:p>
    <w:p w14:paraId="590C01BF" w14:textId="45CA9992" w:rsidR="00942084" w:rsidRPr="00942084" w:rsidRDefault="00942084" w:rsidP="00942084">
      <w:pPr>
        <w:ind w:left="720"/>
        <w:rPr>
          <w:i/>
          <w:iCs/>
        </w:rPr>
      </w:pPr>
      <w:r w:rsidRPr="00942084">
        <w:rPr>
          <w:i/>
          <w:iCs/>
        </w:rPr>
        <w:t xml:space="preserve">AWS Access Key ID [None]: </w:t>
      </w:r>
      <w:r>
        <w:rPr>
          <w:i/>
          <w:iCs/>
        </w:rPr>
        <w:t>***…*</w:t>
      </w:r>
      <w:r w:rsidRPr="00942084">
        <w:rPr>
          <w:i/>
          <w:iCs/>
        </w:rPr>
        <w:t>TBQQ</w:t>
      </w:r>
    </w:p>
    <w:p w14:paraId="3CABE4B0" w14:textId="1F5A5981" w:rsidR="00942084" w:rsidRPr="00942084" w:rsidRDefault="00942084" w:rsidP="00942084">
      <w:pPr>
        <w:ind w:left="720"/>
        <w:rPr>
          <w:i/>
          <w:iCs/>
        </w:rPr>
      </w:pPr>
      <w:r w:rsidRPr="00942084">
        <w:rPr>
          <w:i/>
          <w:iCs/>
        </w:rPr>
        <w:t xml:space="preserve">AWS Secret Access Key [None]: </w:t>
      </w:r>
      <w:r>
        <w:rPr>
          <w:i/>
          <w:iCs/>
        </w:rPr>
        <w:t>***…*</w:t>
      </w:r>
      <w:r w:rsidRPr="00942084">
        <w:rPr>
          <w:i/>
          <w:iCs/>
        </w:rPr>
        <w:t>K0a5A1</w:t>
      </w:r>
    </w:p>
    <w:p w14:paraId="297107C9" w14:textId="77777777" w:rsidR="00942084" w:rsidRPr="00942084" w:rsidRDefault="00942084" w:rsidP="00942084">
      <w:pPr>
        <w:ind w:left="720"/>
        <w:rPr>
          <w:i/>
          <w:iCs/>
        </w:rPr>
      </w:pPr>
      <w:r w:rsidRPr="00942084">
        <w:rPr>
          <w:i/>
          <w:iCs/>
        </w:rPr>
        <w:t>Default region name [None]: us-east-2</w:t>
      </w:r>
    </w:p>
    <w:p w14:paraId="15BBABFD" w14:textId="0B3C31DF" w:rsidR="00942084" w:rsidRPr="00942084" w:rsidRDefault="00942084" w:rsidP="00942084">
      <w:pPr>
        <w:ind w:left="720"/>
        <w:rPr>
          <w:i/>
          <w:iCs/>
        </w:rPr>
      </w:pPr>
      <w:r w:rsidRPr="00942084">
        <w:rPr>
          <w:i/>
          <w:iCs/>
        </w:rPr>
        <w:t>Default output format [None]:</w:t>
      </w:r>
    </w:p>
    <w:p w14:paraId="16D557B0" w14:textId="349CDA26" w:rsidR="00E34421" w:rsidRDefault="00E34421" w:rsidP="005E6C4D"/>
    <w:p w14:paraId="0069B255" w14:textId="29AF43CB" w:rsidR="003F1365" w:rsidRDefault="003F1365" w:rsidP="005E6C4D">
      <w:r>
        <w:t>For a list of region codes refer here:</w:t>
      </w:r>
    </w:p>
    <w:p w14:paraId="43C89C23" w14:textId="7719E011" w:rsidR="003F1365" w:rsidRDefault="003F1365" w:rsidP="005E6C4D">
      <w:hyperlink r:id="rId19" w:history="1">
        <w:r w:rsidRPr="000B7AA7">
          <w:rPr>
            <w:rStyle w:val="Hyperlink"/>
          </w:rPr>
          <w:t>https://docs.aws.amazon.com/AWSEC2/latest/UserGuide/using-regions-availability-zones.html#concepts-available-regions</w:t>
        </w:r>
      </w:hyperlink>
    </w:p>
    <w:p w14:paraId="4613FABB" w14:textId="77777777" w:rsidR="003F1365" w:rsidRDefault="003F1365" w:rsidP="005E6C4D"/>
    <w:p w14:paraId="7A56B500" w14:textId="439EBF99" w:rsidR="00222090" w:rsidRDefault="00222090" w:rsidP="005E6C4D">
      <w:r>
        <w:t>Clone the GitHub repository.</w:t>
      </w:r>
    </w:p>
    <w:p w14:paraId="3C2939C8" w14:textId="49BF6F96" w:rsidR="00222090" w:rsidRPr="00222090" w:rsidRDefault="00222090" w:rsidP="00222090">
      <w:pPr>
        <w:ind w:left="720"/>
        <w:rPr>
          <w:i/>
          <w:iCs/>
        </w:rPr>
      </w:pPr>
      <w:r w:rsidRPr="00222090">
        <w:rPr>
          <w:i/>
          <w:iCs/>
        </w:rPr>
        <w:t xml:space="preserve">$ git clone </w:t>
      </w:r>
      <w:r w:rsidRPr="00222090">
        <w:rPr>
          <w:i/>
          <w:iCs/>
        </w:rPr>
        <w:t>https://github.com/dboggs0/s3Compression.git</w:t>
      </w:r>
    </w:p>
    <w:p w14:paraId="5028AE26" w14:textId="11702907" w:rsidR="00222090" w:rsidRDefault="00222090" w:rsidP="005E6C4D"/>
    <w:p w14:paraId="16E2BCEC" w14:textId="00AC9D60" w:rsidR="00222090" w:rsidRDefault="00222090" w:rsidP="005E6C4D">
      <w:r>
        <w:t>Install Python 3.6 or higher.</w:t>
      </w:r>
    </w:p>
    <w:p w14:paraId="791E233E" w14:textId="658B84C5" w:rsidR="00222090" w:rsidRDefault="00222090" w:rsidP="00222090">
      <w:pPr>
        <w:ind w:left="720"/>
        <w:rPr>
          <w:i/>
          <w:iCs/>
        </w:rPr>
      </w:pPr>
      <w:r w:rsidRPr="00222090">
        <w:rPr>
          <w:i/>
          <w:iCs/>
        </w:rPr>
        <w:lastRenderedPageBreak/>
        <w:t xml:space="preserve">$ </w:t>
      </w:r>
      <w:proofErr w:type="spellStart"/>
      <w:r w:rsidRPr="00222090">
        <w:rPr>
          <w:i/>
          <w:iCs/>
        </w:rPr>
        <w:t>sudo</w:t>
      </w:r>
      <w:proofErr w:type="spellEnd"/>
      <w:r w:rsidRPr="00222090">
        <w:rPr>
          <w:i/>
          <w:iCs/>
        </w:rPr>
        <w:t xml:space="preserve"> apt install python</w:t>
      </w:r>
    </w:p>
    <w:p w14:paraId="34716EFB" w14:textId="77777777" w:rsidR="00222090" w:rsidRPr="00222090" w:rsidRDefault="00222090" w:rsidP="00222090">
      <w:pPr>
        <w:ind w:left="720"/>
        <w:rPr>
          <w:i/>
          <w:iCs/>
        </w:rPr>
      </w:pPr>
    </w:p>
    <w:p w14:paraId="38142A64" w14:textId="52A6EF85" w:rsidR="00222090" w:rsidRDefault="00222090" w:rsidP="005E6C4D">
      <w:r>
        <w:t xml:space="preserve">Install </w:t>
      </w:r>
      <w:proofErr w:type="spellStart"/>
      <w:r>
        <w:t>virtualenv</w:t>
      </w:r>
      <w:proofErr w:type="spellEnd"/>
      <w:r>
        <w:t>.</w:t>
      </w:r>
    </w:p>
    <w:p w14:paraId="602BEA48" w14:textId="25DC6613" w:rsidR="00222090" w:rsidRPr="003F1365" w:rsidRDefault="003F1365" w:rsidP="003F1365">
      <w:pPr>
        <w:ind w:left="720"/>
        <w:rPr>
          <w:i/>
          <w:iCs/>
        </w:rPr>
      </w:pPr>
      <w:r w:rsidRPr="003F1365">
        <w:rPr>
          <w:i/>
          <w:iCs/>
        </w:rPr>
        <w:t xml:space="preserve">$ </w:t>
      </w:r>
      <w:proofErr w:type="spellStart"/>
      <w:r w:rsidRPr="003F1365">
        <w:rPr>
          <w:i/>
          <w:iCs/>
        </w:rPr>
        <w:t>sudo</w:t>
      </w:r>
      <w:proofErr w:type="spellEnd"/>
      <w:r w:rsidRPr="003F1365">
        <w:rPr>
          <w:i/>
          <w:iCs/>
        </w:rPr>
        <w:t xml:space="preserve"> apt install </w:t>
      </w:r>
      <w:proofErr w:type="spellStart"/>
      <w:r w:rsidRPr="003F1365">
        <w:rPr>
          <w:i/>
          <w:iCs/>
        </w:rPr>
        <w:t>virtualenv</w:t>
      </w:r>
      <w:proofErr w:type="spellEnd"/>
    </w:p>
    <w:p w14:paraId="13449BE1" w14:textId="4A1CCA53" w:rsidR="003F1365" w:rsidRDefault="003F1365" w:rsidP="005E6C4D"/>
    <w:p w14:paraId="4D8AA5D9" w14:textId="4B46C1BE" w:rsidR="003F1365" w:rsidRDefault="003F1365" w:rsidP="005E6C4D">
      <w:r>
        <w:t>Create a virtual environment for the project.</w:t>
      </w:r>
    </w:p>
    <w:p w14:paraId="7483630C" w14:textId="4A974FF1" w:rsidR="003F1365" w:rsidRPr="003F1365" w:rsidRDefault="003F1365" w:rsidP="003F1365">
      <w:pPr>
        <w:ind w:left="720"/>
        <w:rPr>
          <w:i/>
          <w:iCs/>
        </w:rPr>
      </w:pPr>
      <w:r w:rsidRPr="003F1365">
        <w:rPr>
          <w:i/>
          <w:iCs/>
        </w:rPr>
        <w:t xml:space="preserve">$ </w:t>
      </w:r>
      <w:proofErr w:type="spellStart"/>
      <w:r w:rsidRPr="003F1365">
        <w:rPr>
          <w:i/>
          <w:iCs/>
        </w:rPr>
        <w:t>virtualenv</w:t>
      </w:r>
      <w:proofErr w:type="spellEnd"/>
      <w:r w:rsidRPr="003F1365">
        <w:rPr>
          <w:i/>
          <w:iCs/>
        </w:rPr>
        <w:t xml:space="preserve"> </w:t>
      </w:r>
      <w:r w:rsidRPr="003F1365">
        <w:rPr>
          <w:i/>
          <w:iCs/>
        </w:rPr>
        <w:t>s3Compression</w:t>
      </w:r>
    </w:p>
    <w:p w14:paraId="29E2B39C" w14:textId="79112017" w:rsidR="003F1365" w:rsidRDefault="003F1365" w:rsidP="005E6C4D"/>
    <w:p w14:paraId="210909F1" w14:textId="524A7F52" w:rsidR="003F1365" w:rsidRDefault="003F1365" w:rsidP="005E6C4D">
      <w:r>
        <w:t>Activate the virtual environment.</w:t>
      </w:r>
    </w:p>
    <w:p w14:paraId="0F034429" w14:textId="014B7D10" w:rsidR="003F1365" w:rsidRPr="003F1365" w:rsidRDefault="003F1365" w:rsidP="003F1365">
      <w:pPr>
        <w:ind w:left="720"/>
        <w:rPr>
          <w:i/>
          <w:iCs/>
        </w:rPr>
      </w:pPr>
      <w:r w:rsidRPr="003F1365">
        <w:rPr>
          <w:i/>
          <w:iCs/>
        </w:rPr>
        <w:t xml:space="preserve">$ cd </w:t>
      </w:r>
      <w:r w:rsidRPr="003F1365">
        <w:rPr>
          <w:i/>
          <w:iCs/>
        </w:rPr>
        <w:t>s3Compression</w:t>
      </w:r>
      <w:r w:rsidRPr="003F1365">
        <w:rPr>
          <w:i/>
          <w:iCs/>
        </w:rPr>
        <w:t>/bin</w:t>
      </w:r>
    </w:p>
    <w:p w14:paraId="48099099" w14:textId="0145E545" w:rsidR="003F1365" w:rsidRPr="003F1365" w:rsidRDefault="003F1365" w:rsidP="003F1365">
      <w:pPr>
        <w:ind w:left="720"/>
        <w:rPr>
          <w:i/>
          <w:iCs/>
        </w:rPr>
      </w:pPr>
      <w:r w:rsidRPr="003F1365">
        <w:rPr>
          <w:i/>
          <w:iCs/>
        </w:rPr>
        <w:t>$ . activate</w:t>
      </w:r>
    </w:p>
    <w:p w14:paraId="71794714" w14:textId="54A8C141" w:rsidR="003F1365" w:rsidRDefault="003F1365" w:rsidP="005E6C4D"/>
    <w:p w14:paraId="690AAAB6" w14:textId="1C184C7D" w:rsidR="003F1365" w:rsidRDefault="003F1365" w:rsidP="005E6C4D">
      <w:r>
        <w:t>Install the project dependencies.</w:t>
      </w:r>
    </w:p>
    <w:p w14:paraId="6B3B270E" w14:textId="3FAC7480" w:rsidR="003F1365" w:rsidRPr="003F1365" w:rsidRDefault="003F1365" w:rsidP="003F1365">
      <w:pPr>
        <w:ind w:left="720"/>
        <w:rPr>
          <w:i/>
          <w:iCs/>
        </w:rPr>
      </w:pPr>
      <w:r w:rsidRPr="003F1365">
        <w:rPr>
          <w:i/>
          <w:iCs/>
        </w:rPr>
        <w:t>$ cd ..</w:t>
      </w:r>
    </w:p>
    <w:p w14:paraId="55FE21B3" w14:textId="1176F969" w:rsidR="003F1365" w:rsidRPr="003F1365" w:rsidRDefault="003F1365" w:rsidP="003F1365">
      <w:pPr>
        <w:ind w:left="720"/>
        <w:rPr>
          <w:i/>
          <w:iCs/>
        </w:rPr>
      </w:pPr>
      <w:r w:rsidRPr="003F1365">
        <w:rPr>
          <w:i/>
          <w:iCs/>
        </w:rPr>
        <w:t>$ pip install -t requirements.txt</w:t>
      </w:r>
    </w:p>
    <w:p w14:paraId="1C4AE4EC" w14:textId="003CF8EC" w:rsidR="003F1365" w:rsidRDefault="003F1365" w:rsidP="005E6C4D"/>
    <w:p w14:paraId="3E261847" w14:textId="58A0346F" w:rsidR="003F1365" w:rsidRDefault="00BC5EA8" w:rsidP="005E6C4D">
      <w:r>
        <w:t>The Statistics Site is now installed.  It will be started later.</w:t>
      </w:r>
    </w:p>
    <w:p w14:paraId="15086111" w14:textId="1EDC1772" w:rsidR="00BC5EA8" w:rsidRDefault="00BC5EA8" w:rsidP="00BC5EA8">
      <w:pPr>
        <w:pStyle w:val="Heading2"/>
      </w:pPr>
      <w:bookmarkStart w:id="10" w:name="_Toc57761001"/>
      <w:r>
        <w:t>Create an S3 Bucket</w:t>
      </w:r>
      <w:bookmarkEnd w:id="10"/>
    </w:p>
    <w:p w14:paraId="72A4DF3B" w14:textId="3E2B57A6" w:rsidR="00BC5EA8" w:rsidRDefault="00BC5EA8" w:rsidP="005E6C4D">
      <w:r>
        <w:t>Go to S3 in the AWS Management Console.</w:t>
      </w:r>
    </w:p>
    <w:p w14:paraId="033C8BFB" w14:textId="48638D7B" w:rsidR="00BC5EA8" w:rsidRDefault="00BC5EA8" w:rsidP="005E6C4D">
      <w:r>
        <w:t>Click “Create Bucket”</w:t>
      </w:r>
    </w:p>
    <w:p w14:paraId="2E3791EF" w14:textId="5AA58C6E" w:rsidR="00BC5EA8" w:rsidRDefault="00BC5EA8" w:rsidP="005E6C4D">
      <w:r>
        <w:rPr>
          <w:noProof/>
        </w:rPr>
        <w:drawing>
          <wp:inline distT="0" distB="0" distL="0" distR="0" wp14:anchorId="79ABBDF5" wp14:editId="24B1F8E1">
            <wp:extent cx="5943600" cy="991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1870"/>
                    </a:xfrm>
                    <a:prstGeom prst="rect">
                      <a:avLst/>
                    </a:prstGeom>
                  </pic:spPr>
                </pic:pic>
              </a:graphicData>
            </a:graphic>
          </wp:inline>
        </w:drawing>
      </w:r>
    </w:p>
    <w:p w14:paraId="084C497D" w14:textId="77777777" w:rsidR="00BC5EA8" w:rsidRDefault="00BC5EA8" w:rsidP="005E6C4D"/>
    <w:p w14:paraId="58F97D28" w14:textId="0CB410BF" w:rsidR="00BC5EA8" w:rsidRDefault="00BC5EA8" w:rsidP="005E6C4D">
      <w:r>
        <w:t>Name the bucket.</w:t>
      </w:r>
    </w:p>
    <w:p w14:paraId="72F33A3D" w14:textId="29A6601E" w:rsidR="00BC5EA8" w:rsidRDefault="00BC5EA8" w:rsidP="005E6C4D">
      <w:r>
        <w:t>Make sure the Region is the same as the one for the EC2 instance.</w:t>
      </w:r>
    </w:p>
    <w:p w14:paraId="6EC238CF" w14:textId="7356ADA4" w:rsidR="00BC5EA8" w:rsidRDefault="00BC5EA8" w:rsidP="005E6C4D">
      <w:r>
        <w:rPr>
          <w:noProof/>
        </w:rPr>
        <w:lastRenderedPageBreak/>
        <w:drawing>
          <wp:inline distT="0" distB="0" distL="0" distR="0" wp14:anchorId="166EBA5D" wp14:editId="2E2F9AE9">
            <wp:extent cx="5943600" cy="3524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4885"/>
                    </a:xfrm>
                    <a:prstGeom prst="rect">
                      <a:avLst/>
                    </a:prstGeom>
                  </pic:spPr>
                </pic:pic>
              </a:graphicData>
            </a:graphic>
          </wp:inline>
        </w:drawing>
      </w:r>
    </w:p>
    <w:p w14:paraId="5F5053FA" w14:textId="616E9F6A" w:rsidR="00BC5EA8" w:rsidRDefault="00BC5EA8" w:rsidP="005E6C4D">
      <w:r>
        <w:t>The default name for the bucket in this project is s3compression.  If you want to use a different one the code will need to be updated.</w:t>
      </w:r>
    </w:p>
    <w:p w14:paraId="6BE68783" w14:textId="05E99CE9" w:rsidR="00BC5EA8" w:rsidRDefault="00BC5EA8" w:rsidP="005E6C4D"/>
    <w:p w14:paraId="6E3554E8" w14:textId="6C11F5A5" w:rsidR="00BC5EA8" w:rsidRDefault="00BC5EA8" w:rsidP="00BC5EA8">
      <w:pPr>
        <w:pStyle w:val="Heading2"/>
      </w:pPr>
      <w:bookmarkStart w:id="11" w:name="_Toc57761002"/>
      <w:r>
        <w:t>Create a DynamoDB Table</w:t>
      </w:r>
      <w:bookmarkEnd w:id="11"/>
    </w:p>
    <w:p w14:paraId="383DFB74" w14:textId="554DA0CC" w:rsidR="001E1650" w:rsidRDefault="001E1650" w:rsidP="001E1650">
      <w:r>
        <w:t xml:space="preserve">Go to </w:t>
      </w:r>
      <w:r>
        <w:t>DynamoDB</w:t>
      </w:r>
      <w:r>
        <w:t xml:space="preserve"> in the AWS Management Console.</w:t>
      </w:r>
    </w:p>
    <w:p w14:paraId="0809A9FD" w14:textId="708D07BB" w:rsidR="00BC5EA8" w:rsidRDefault="001E1650" w:rsidP="005E6C4D">
      <w:r>
        <w:t>Click “Create table”</w:t>
      </w:r>
    </w:p>
    <w:p w14:paraId="6D6E903C" w14:textId="5EFE3AF0" w:rsidR="001E1650" w:rsidRDefault="001E1650" w:rsidP="005E6C4D">
      <w:r>
        <w:rPr>
          <w:noProof/>
        </w:rPr>
        <w:drawing>
          <wp:inline distT="0" distB="0" distL="0" distR="0" wp14:anchorId="5A27F7C8" wp14:editId="1644CECB">
            <wp:extent cx="5943600" cy="2013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3585"/>
                    </a:xfrm>
                    <a:prstGeom prst="rect">
                      <a:avLst/>
                    </a:prstGeom>
                  </pic:spPr>
                </pic:pic>
              </a:graphicData>
            </a:graphic>
          </wp:inline>
        </w:drawing>
      </w:r>
    </w:p>
    <w:p w14:paraId="728D7B37" w14:textId="68BDF18C" w:rsidR="00BC5EA8" w:rsidRDefault="00BC5EA8" w:rsidP="005E6C4D"/>
    <w:p w14:paraId="59E883B7" w14:textId="3DEAE1DF" w:rsidR="001E1650" w:rsidRDefault="001E1650" w:rsidP="005E6C4D">
      <w:r>
        <w:t xml:space="preserve">The default table name for this project is </w:t>
      </w:r>
      <w:proofErr w:type="spellStart"/>
      <w:r>
        <w:t>CompressionJobHistory</w:t>
      </w:r>
      <w:proofErr w:type="spellEnd"/>
      <w:r>
        <w:t>.  To use the default table name fill out the form as follows:</w:t>
      </w:r>
    </w:p>
    <w:p w14:paraId="76E80F7C" w14:textId="79F0FD2F" w:rsidR="001E1650" w:rsidRDefault="001E1650" w:rsidP="005E6C4D">
      <w:r>
        <w:rPr>
          <w:noProof/>
        </w:rPr>
        <w:lastRenderedPageBreak/>
        <w:drawing>
          <wp:inline distT="0" distB="0" distL="0" distR="0" wp14:anchorId="7740D989" wp14:editId="4CB940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7495"/>
                    </a:xfrm>
                    <a:prstGeom prst="rect">
                      <a:avLst/>
                    </a:prstGeom>
                  </pic:spPr>
                </pic:pic>
              </a:graphicData>
            </a:graphic>
          </wp:inline>
        </w:drawing>
      </w:r>
    </w:p>
    <w:p w14:paraId="2D2DE3B8" w14:textId="3956463C" w:rsidR="001E1650" w:rsidRDefault="001E1650" w:rsidP="005E6C4D">
      <w:r>
        <w:t>In order to use a different table name the project code must be modified.</w:t>
      </w:r>
    </w:p>
    <w:p w14:paraId="3DD139C2" w14:textId="1EA1A045" w:rsidR="001E1650" w:rsidRDefault="001E1650" w:rsidP="005E6C4D"/>
    <w:p w14:paraId="398E33E9" w14:textId="55475EAF" w:rsidR="001E1650" w:rsidRDefault="001E1650" w:rsidP="001E1650">
      <w:pPr>
        <w:pStyle w:val="Heading2"/>
      </w:pPr>
      <w:bookmarkStart w:id="12" w:name="_Toc57761003"/>
      <w:r>
        <w:t>Create Lambda Function</w:t>
      </w:r>
      <w:bookmarkEnd w:id="12"/>
    </w:p>
    <w:p w14:paraId="3001987F" w14:textId="5D01F12E" w:rsidR="008F42BC" w:rsidRDefault="008F42BC" w:rsidP="008F42BC">
      <w:r>
        <w:t xml:space="preserve">Go to </w:t>
      </w:r>
      <w:r>
        <w:t>Lambda</w:t>
      </w:r>
      <w:r>
        <w:t xml:space="preserve"> in the AWS Management Console.</w:t>
      </w:r>
    </w:p>
    <w:p w14:paraId="0C8F282F" w14:textId="4D4EE8B8" w:rsidR="001E1650" w:rsidRDefault="00DB0056" w:rsidP="005E6C4D">
      <w:r>
        <w:t>Click “Create function”</w:t>
      </w:r>
    </w:p>
    <w:p w14:paraId="6742C0D2" w14:textId="7309A483" w:rsidR="00DB0056" w:rsidRDefault="00DB0056" w:rsidP="005E6C4D">
      <w:r>
        <w:t>Select “Author from scratch”.  The name of the function does not matter.  Select the Python 3.8 runtime.</w:t>
      </w:r>
    </w:p>
    <w:p w14:paraId="53F93C4F" w14:textId="0EA6A7CE" w:rsidR="00DB0056" w:rsidRDefault="00DB0056" w:rsidP="005E6C4D">
      <w:r>
        <w:rPr>
          <w:noProof/>
        </w:rPr>
        <w:drawing>
          <wp:inline distT="0" distB="0" distL="0" distR="0" wp14:anchorId="67DE4FC8" wp14:editId="72785D78">
            <wp:extent cx="5943600" cy="2745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5105"/>
                    </a:xfrm>
                    <a:prstGeom prst="rect">
                      <a:avLst/>
                    </a:prstGeom>
                  </pic:spPr>
                </pic:pic>
              </a:graphicData>
            </a:graphic>
          </wp:inline>
        </w:drawing>
      </w:r>
    </w:p>
    <w:p w14:paraId="2A8040E9" w14:textId="117C6117" w:rsidR="00DB0056" w:rsidRDefault="00DB0056" w:rsidP="005E6C4D">
      <w:r>
        <w:t xml:space="preserve">The </w:t>
      </w:r>
      <w:proofErr w:type="spellStart"/>
      <w:r>
        <w:t>lamba</w:t>
      </w:r>
      <w:proofErr w:type="spellEnd"/>
      <w:r>
        <w:t xml:space="preserve"> function configuration is not yet complete, but before proceeding further permissions must be added to the lambda function.</w:t>
      </w:r>
    </w:p>
    <w:p w14:paraId="02C65883" w14:textId="5998598A" w:rsidR="00DB0056" w:rsidRDefault="00DB0056" w:rsidP="00DB0056">
      <w:r>
        <w:t xml:space="preserve">Go to </w:t>
      </w:r>
      <w:r>
        <w:t>IAM</w:t>
      </w:r>
      <w:r>
        <w:t xml:space="preserve"> in the AWS Management Console.</w:t>
      </w:r>
    </w:p>
    <w:p w14:paraId="7830CA1B" w14:textId="2E20BFF6" w:rsidR="00DB0056" w:rsidRDefault="00DB0056" w:rsidP="005E6C4D">
      <w:r>
        <w:t>Select Roles on the navigation tree.</w:t>
      </w:r>
    </w:p>
    <w:p w14:paraId="397101DB" w14:textId="23DB24CA" w:rsidR="00DB0056" w:rsidRDefault="00DB0056" w:rsidP="005E6C4D">
      <w:r>
        <w:rPr>
          <w:noProof/>
        </w:rPr>
        <w:lastRenderedPageBreak/>
        <w:drawing>
          <wp:inline distT="0" distB="0" distL="0" distR="0" wp14:anchorId="040F853A" wp14:editId="6276BC23">
            <wp:extent cx="3209925" cy="659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925" cy="6591300"/>
                    </a:xfrm>
                    <a:prstGeom prst="rect">
                      <a:avLst/>
                    </a:prstGeom>
                  </pic:spPr>
                </pic:pic>
              </a:graphicData>
            </a:graphic>
          </wp:inline>
        </w:drawing>
      </w:r>
    </w:p>
    <w:p w14:paraId="291F1973" w14:textId="19FA4C73" w:rsidR="006D6533" w:rsidRDefault="006D6533" w:rsidP="005E6C4D">
      <w:r>
        <w:t>Click “Create role”.</w:t>
      </w:r>
    </w:p>
    <w:p w14:paraId="32539A2A" w14:textId="195DF3E7" w:rsidR="006D6533" w:rsidRDefault="006D6533" w:rsidP="005E6C4D">
      <w:r>
        <w:rPr>
          <w:noProof/>
        </w:rPr>
        <w:lastRenderedPageBreak/>
        <w:drawing>
          <wp:inline distT="0" distB="0" distL="0" distR="0" wp14:anchorId="2339A57D" wp14:editId="67BBFA26">
            <wp:extent cx="5943600" cy="3054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4985"/>
                    </a:xfrm>
                    <a:prstGeom prst="rect">
                      <a:avLst/>
                    </a:prstGeom>
                  </pic:spPr>
                </pic:pic>
              </a:graphicData>
            </a:graphic>
          </wp:inline>
        </w:drawing>
      </w:r>
    </w:p>
    <w:p w14:paraId="44629C71" w14:textId="77777777" w:rsidR="006D6533" w:rsidRDefault="006D6533" w:rsidP="005E6C4D"/>
    <w:p w14:paraId="766A5E09" w14:textId="6BD65A95" w:rsidR="006D6533" w:rsidRDefault="006D6533" w:rsidP="005E6C4D">
      <w:r>
        <w:t>Select Lambda from the list of services.</w:t>
      </w:r>
    </w:p>
    <w:p w14:paraId="6A773026" w14:textId="66C5254F" w:rsidR="006D6533" w:rsidRDefault="006D6533" w:rsidP="005E6C4D">
      <w:r>
        <w:rPr>
          <w:noProof/>
        </w:rPr>
        <w:lastRenderedPageBreak/>
        <w:drawing>
          <wp:inline distT="0" distB="0" distL="0" distR="0" wp14:anchorId="01C1FAB6" wp14:editId="35F08257">
            <wp:extent cx="5943600" cy="451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14850"/>
                    </a:xfrm>
                    <a:prstGeom prst="rect">
                      <a:avLst/>
                    </a:prstGeom>
                  </pic:spPr>
                </pic:pic>
              </a:graphicData>
            </a:graphic>
          </wp:inline>
        </w:drawing>
      </w:r>
    </w:p>
    <w:p w14:paraId="34354282" w14:textId="6AE84097" w:rsidR="006D6533" w:rsidRDefault="006D6533" w:rsidP="005E6C4D"/>
    <w:p w14:paraId="6B02C27C" w14:textId="6EB3F721" w:rsidR="006D6533" w:rsidRDefault="006D6533" w:rsidP="005E6C4D">
      <w:r>
        <w:t xml:space="preserve">Add </w:t>
      </w:r>
      <w:proofErr w:type="spellStart"/>
      <w:r>
        <w:t>AmazonDynamoDBFullAccess</w:t>
      </w:r>
      <w:proofErr w:type="spellEnd"/>
    </w:p>
    <w:p w14:paraId="091C8CFA" w14:textId="71199A8F" w:rsidR="006D6533" w:rsidRDefault="006D6533" w:rsidP="005E6C4D">
      <w:r>
        <w:rPr>
          <w:noProof/>
        </w:rPr>
        <w:drawing>
          <wp:inline distT="0" distB="0" distL="0" distR="0" wp14:anchorId="43FD4ED8" wp14:editId="5097F833">
            <wp:extent cx="5943600" cy="1799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9590"/>
                    </a:xfrm>
                    <a:prstGeom prst="rect">
                      <a:avLst/>
                    </a:prstGeom>
                  </pic:spPr>
                </pic:pic>
              </a:graphicData>
            </a:graphic>
          </wp:inline>
        </w:drawing>
      </w:r>
    </w:p>
    <w:p w14:paraId="7E4B5E93" w14:textId="464BB5FE" w:rsidR="006D6533" w:rsidRDefault="006D6533" w:rsidP="005E6C4D"/>
    <w:p w14:paraId="6191AD6F" w14:textId="0B2CADFE" w:rsidR="006D6533" w:rsidRDefault="006D6533" w:rsidP="005E6C4D">
      <w:r>
        <w:t>Add AmazonS3FullAccess</w:t>
      </w:r>
    </w:p>
    <w:p w14:paraId="4C1B9748" w14:textId="33BE4170" w:rsidR="006D6533" w:rsidRDefault="006D6533" w:rsidP="005E6C4D">
      <w:r>
        <w:rPr>
          <w:noProof/>
        </w:rPr>
        <w:lastRenderedPageBreak/>
        <w:drawing>
          <wp:inline distT="0" distB="0" distL="0" distR="0" wp14:anchorId="3774A616" wp14:editId="52F247ED">
            <wp:extent cx="5943600" cy="3430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30270"/>
                    </a:xfrm>
                    <a:prstGeom prst="rect">
                      <a:avLst/>
                    </a:prstGeom>
                  </pic:spPr>
                </pic:pic>
              </a:graphicData>
            </a:graphic>
          </wp:inline>
        </w:drawing>
      </w:r>
    </w:p>
    <w:p w14:paraId="24E14692" w14:textId="283A7179" w:rsidR="006D6533" w:rsidRDefault="006D6533" w:rsidP="005E6C4D"/>
    <w:p w14:paraId="651FE43B" w14:textId="61FA3D2D" w:rsidR="006D6533" w:rsidRDefault="006D6533" w:rsidP="005E6C4D">
      <w:r>
        <w:t>Proceed through the wizard until the Review page.  Name the role.  The name does not matter</w:t>
      </w:r>
    </w:p>
    <w:p w14:paraId="5809D93D" w14:textId="26B1844D" w:rsidR="006D6533" w:rsidRDefault="006D6533" w:rsidP="005E6C4D">
      <w:r>
        <w:rPr>
          <w:noProof/>
        </w:rPr>
        <w:lastRenderedPageBreak/>
        <w:drawing>
          <wp:inline distT="0" distB="0" distL="0" distR="0" wp14:anchorId="46CA9D83" wp14:editId="09DAB72A">
            <wp:extent cx="5943600" cy="5084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84445"/>
                    </a:xfrm>
                    <a:prstGeom prst="rect">
                      <a:avLst/>
                    </a:prstGeom>
                  </pic:spPr>
                </pic:pic>
              </a:graphicData>
            </a:graphic>
          </wp:inline>
        </w:drawing>
      </w:r>
    </w:p>
    <w:p w14:paraId="032D40BD" w14:textId="629D0A28" w:rsidR="006D6533" w:rsidRDefault="006D6533" w:rsidP="005E6C4D"/>
    <w:p w14:paraId="3D9B7DF8" w14:textId="77777777" w:rsidR="006D6533" w:rsidRDefault="006D6533" w:rsidP="005E6C4D"/>
    <w:p w14:paraId="4882EB85" w14:textId="77777777" w:rsidR="001E39E8" w:rsidRDefault="001E39E8" w:rsidP="001E39E8">
      <w:r>
        <w:t>Go to Lambda in the AWS Management Console.</w:t>
      </w:r>
    </w:p>
    <w:p w14:paraId="056D1F05" w14:textId="72BE3004" w:rsidR="006D6533" w:rsidRDefault="001E39E8" w:rsidP="005E6C4D">
      <w:r>
        <w:t xml:space="preserve">Open your </w:t>
      </w:r>
      <w:proofErr w:type="spellStart"/>
      <w:r>
        <w:t>lamda</w:t>
      </w:r>
      <w:proofErr w:type="spellEnd"/>
      <w:r>
        <w:t xml:space="preserve"> function.</w:t>
      </w:r>
    </w:p>
    <w:p w14:paraId="05450DB5" w14:textId="19167D63" w:rsidR="00E17138" w:rsidRDefault="00E17138" w:rsidP="005E6C4D">
      <w:r>
        <w:t>Select Permissions.</w:t>
      </w:r>
    </w:p>
    <w:p w14:paraId="0ED4FA3D" w14:textId="700F17F8" w:rsidR="00E17138" w:rsidRDefault="00577C74" w:rsidP="005E6C4D">
      <w:r>
        <w:t>Select the security role that was created in IAM.</w:t>
      </w:r>
    </w:p>
    <w:p w14:paraId="0E176588" w14:textId="0F7646CF" w:rsidR="00577C74" w:rsidRDefault="00577C74" w:rsidP="005E6C4D">
      <w:r>
        <w:rPr>
          <w:noProof/>
        </w:rPr>
        <w:lastRenderedPageBreak/>
        <w:drawing>
          <wp:inline distT="0" distB="0" distL="0" distR="0" wp14:anchorId="5A55C702" wp14:editId="33CB0B1E">
            <wp:extent cx="5943600" cy="5182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82235"/>
                    </a:xfrm>
                    <a:prstGeom prst="rect">
                      <a:avLst/>
                    </a:prstGeom>
                  </pic:spPr>
                </pic:pic>
              </a:graphicData>
            </a:graphic>
          </wp:inline>
        </w:drawing>
      </w:r>
    </w:p>
    <w:p w14:paraId="47871C8F" w14:textId="77777777" w:rsidR="00577C74" w:rsidRDefault="00577C74" w:rsidP="005E6C4D"/>
    <w:p w14:paraId="717F8330" w14:textId="7FA414F3" w:rsidR="001E39E8" w:rsidRDefault="001E39E8" w:rsidP="005E6C4D">
      <w:r>
        <w:t>Click “Add trigger”</w:t>
      </w:r>
    </w:p>
    <w:p w14:paraId="54C4A5DD" w14:textId="3C99122F" w:rsidR="001E39E8" w:rsidRDefault="001E39E8" w:rsidP="005E6C4D">
      <w:r>
        <w:rPr>
          <w:noProof/>
        </w:rPr>
        <w:lastRenderedPageBreak/>
        <w:drawing>
          <wp:inline distT="0" distB="0" distL="0" distR="0" wp14:anchorId="4CFC0D07" wp14:editId="3C0C3D51">
            <wp:extent cx="5943600" cy="3028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8950"/>
                    </a:xfrm>
                    <a:prstGeom prst="rect">
                      <a:avLst/>
                    </a:prstGeom>
                  </pic:spPr>
                </pic:pic>
              </a:graphicData>
            </a:graphic>
          </wp:inline>
        </w:drawing>
      </w:r>
    </w:p>
    <w:p w14:paraId="575B7308" w14:textId="6A68471B" w:rsidR="001E39E8" w:rsidRDefault="001E39E8" w:rsidP="005E6C4D"/>
    <w:p w14:paraId="3D7CBB5D" w14:textId="2551CED5" w:rsidR="001E39E8" w:rsidRDefault="001E39E8" w:rsidP="005E6C4D">
      <w:r>
        <w:t>Select S3.</w:t>
      </w:r>
    </w:p>
    <w:p w14:paraId="4E7882F1" w14:textId="545A2A8D" w:rsidR="001E39E8" w:rsidRDefault="001E39E8" w:rsidP="005E6C4D">
      <w:r>
        <w:rPr>
          <w:noProof/>
        </w:rPr>
        <w:drawing>
          <wp:inline distT="0" distB="0" distL="0" distR="0" wp14:anchorId="49459666" wp14:editId="08FC5BCB">
            <wp:extent cx="5943600" cy="2727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7325"/>
                    </a:xfrm>
                    <a:prstGeom prst="rect">
                      <a:avLst/>
                    </a:prstGeom>
                  </pic:spPr>
                </pic:pic>
              </a:graphicData>
            </a:graphic>
          </wp:inline>
        </w:drawing>
      </w:r>
    </w:p>
    <w:p w14:paraId="221F38B8" w14:textId="7F10CF54" w:rsidR="001E39E8" w:rsidRDefault="001E39E8" w:rsidP="005E6C4D">
      <w:r>
        <w:t xml:space="preserve">Fill out the </w:t>
      </w:r>
      <w:r w:rsidR="00122EA6">
        <w:t>trigger configuration as follows:</w:t>
      </w:r>
    </w:p>
    <w:p w14:paraId="42EED63B" w14:textId="11283D24" w:rsidR="00122EA6" w:rsidRDefault="00122EA6" w:rsidP="005E6C4D">
      <w:r>
        <w:rPr>
          <w:noProof/>
        </w:rPr>
        <w:lastRenderedPageBreak/>
        <w:drawing>
          <wp:inline distT="0" distB="0" distL="0" distR="0" wp14:anchorId="26804DFA" wp14:editId="7600A0DD">
            <wp:extent cx="5943600" cy="6443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443980"/>
                    </a:xfrm>
                    <a:prstGeom prst="rect">
                      <a:avLst/>
                    </a:prstGeom>
                  </pic:spPr>
                </pic:pic>
              </a:graphicData>
            </a:graphic>
          </wp:inline>
        </w:drawing>
      </w:r>
    </w:p>
    <w:p w14:paraId="4FBE557C" w14:textId="4C310831" w:rsidR="00122EA6" w:rsidRDefault="00122EA6" w:rsidP="005E6C4D">
      <w:r>
        <w:t>Make sure to check the acknowledgement at the bottom.  Be careful when modifying the project code.  Recursive invocations can cost a lot of money very quickly.</w:t>
      </w:r>
    </w:p>
    <w:p w14:paraId="6E4DB4ED" w14:textId="77777777" w:rsidR="00122EA6" w:rsidRDefault="00122EA6" w:rsidP="005E6C4D"/>
    <w:p w14:paraId="10140D5B" w14:textId="382E966D" w:rsidR="00122EA6" w:rsidRDefault="00122EA6" w:rsidP="005E6C4D">
      <w:r>
        <w:t>Click on the Lambda symbol in the Designer.</w:t>
      </w:r>
    </w:p>
    <w:p w14:paraId="7CCAEC91" w14:textId="042990E5" w:rsidR="00122EA6" w:rsidRDefault="00122EA6" w:rsidP="005E6C4D">
      <w:r>
        <w:rPr>
          <w:noProof/>
        </w:rPr>
        <w:lastRenderedPageBreak/>
        <w:drawing>
          <wp:inline distT="0" distB="0" distL="0" distR="0" wp14:anchorId="5795AE2A" wp14:editId="6D8E38E5">
            <wp:extent cx="5943600" cy="2396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96490"/>
                    </a:xfrm>
                    <a:prstGeom prst="rect">
                      <a:avLst/>
                    </a:prstGeom>
                  </pic:spPr>
                </pic:pic>
              </a:graphicData>
            </a:graphic>
          </wp:inline>
        </w:drawing>
      </w:r>
    </w:p>
    <w:p w14:paraId="49A863A7" w14:textId="079CB1C2" w:rsidR="00122EA6" w:rsidRDefault="00122EA6" w:rsidP="005E6C4D">
      <w:r>
        <w:t xml:space="preserve">Open the lambdaFunction.py in a text editor to copy the code.  It is in the </w:t>
      </w:r>
      <w:proofErr w:type="spellStart"/>
      <w:r>
        <w:t>src</w:t>
      </w:r>
      <w:proofErr w:type="spellEnd"/>
      <w:r>
        <w:t xml:space="preserve"> directory of the project.</w:t>
      </w:r>
    </w:p>
    <w:p w14:paraId="215C144E" w14:textId="23324274" w:rsidR="00122EA6" w:rsidRDefault="00122EA6" w:rsidP="005E6C4D">
      <w:r>
        <w:t>Copy the code and past it into the Function code section of the page.</w:t>
      </w:r>
    </w:p>
    <w:p w14:paraId="5A2C10F7" w14:textId="335AE93B" w:rsidR="00122EA6" w:rsidRDefault="00122EA6" w:rsidP="005E6C4D">
      <w:r>
        <w:rPr>
          <w:noProof/>
        </w:rPr>
        <w:drawing>
          <wp:inline distT="0" distB="0" distL="0" distR="0" wp14:anchorId="0DFB9529" wp14:editId="36A00134">
            <wp:extent cx="5943600" cy="2473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73325"/>
                    </a:xfrm>
                    <a:prstGeom prst="rect">
                      <a:avLst/>
                    </a:prstGeom>
                  </pic:spPr>
                </pic:pic>
              </a:graphicData>
            </a:graphic>
          </wp:inline>
        </w:drawing>
      </w:r>
    </w:p>
    <w:p w14:paraId="41B23EE5" w14:textId="29B7B982" w:rsidR="00122EA6" w:rsidRDefault="00122EA6" w:rsidP="005E6C4D">
      <w:r>
        <w:t>Click Deploy.</w:t>
      </w:r>
    </w:p>
    <w:p w14:paraId="21ED2FD5" w14:textId="1ECADF0F" w:rsidR="00E35879" w:rsidRDefault="00E35879" w:rsidP="005E6C4D"/>
    <w:p w14:paraId="67DC10BF" w14:textId="72161EFB" w:rsidR="00E35879" w:rsidRDefault="00E35879" w:rsidP="005E6C4D">
      <w:r>
        <w:t>At this point the statistic site can be started.</w:t>
      </w:r>
    </w:p>
    <w:p w14:paraId="2ACA7F95" w14:textId="030FFA99" w:rsidR="00E35879" w:rsidRDefault="00E35879" w:rsidP="005E6C4D">
      <w:r>
        <w:t>On the EC2 Instance run the following commands.</w:t>
      </w:r>
    </w:p>
    <w:p w14:paraId="170D7A54" w14:textId="5B3BC253" w:rsidR="00E35879" w:rsidRPr="00E35879" w:rsidRDefault="00E35879" w:rsidP="00E35879">
      <w:pPr>
        <w:ind w:left="720"/>
        <w:rPr>
          <w:i/>
          <w:iCs/>
        </w:rPr>
      </w:pPr>
      <w:r w:rsidRPr="00E35879">
        <w:rPr>
          <w:i/>
          <w:iCs/>
        </w:rPr>
        <w:t>$ export FLASK_APP=”routes.py”</w:t>
      </w:r>
    </w:p>
    <w:p w14:paraId="1E9ADCA5" w14:textId="2786432B" w:rsidR="00E35879" w:rsidRPr="00E35879" w:rsidRDefault="00E35879" w:rsidP="00E35879">
      <w:pPr>
        <w:ind w:left="720"/>
        <w:rPr>
          <w:i/>
          <w:iCs/>
        </w:rPr>
      </w:pPr>
      <w:r w:rsidRPr="00E35879">
        <w:rPr>
          <w:i/>
          <w:iCs/>
        </w:rPr>
        <w:t>$ flask run –host=0.0.0.0</w:t>
      </w:r>
    </w:p>
    <w:p w14:paraId="64CB8D7A" w14:textId="38DDDF35" w:rsidR="00E35879" w:rsidRDefault="00E35879" w:rsidP="005E6C4D"/>
    <w:p w14:paraId="32C8BB96" w14:textId="041E9CD7" w:rsidR="00E35879" w:rsidRDefault="00EE237F" w:rsidP="005E6C4D">
      <w:r>
        <w:t>The installation is complete.</w:t>
      </w:r>
    </w:p>
    <w:p w14:paraId="2573A67E" w14:textId="17ECAC1C" w:rsidR="005D40EA" w:rsidRDefault="007C0873" w:rsidP="007C0873">
      <w:pPr>
        <w:pStyle w:val="Heading1"/>
      </w:pPr>
      <w:bookmarkStart w:id="13" w:name="_Toc57761004"/>
      <w:r>
        <w:lastRenderedPageBreak/>
        <w:t>Using the Application</w:t>
      </w:r>
      <w:bookmarkEnd w:id="13"/>
    </w:p>
    <w:p w14:paraId="37CA27E4" w14:textId="4BF850B7" w:rsidR="007C0873" w:rsidRDefault="007C0873" w:rsidP="005E6C4D">
      <w:r>
        <w:t>Upload any file to S3.  As long as it is not a zip file the Lambda function will trigger and compress it.</w:t>
      </w:r>
    </w:p>
    <w:p w14:paraId="103D5653" w14:textId="1C255977" w:rsidR="007C0873" w:rsidRDefault="007C0873" w:rsidP="005E6C4D"/>
    <w:p w14:paraId="5FE5DD41" w14:textId="4E26BA9E" w:rsidR="007C0873" w:rsidRDefault="007C0873" w:rsidP="005E6C4D">
      <w:r>
        <w:t>To access the statistics site, get the external IP or DNS name of the EC2 instance, put it in the address bar of a web browser and add “:5000” to the end.  The site does not auto-refresh.  Refresh the browser page periodically for more current statistics.</w:t>
      </w:r>
    </w:p>
    <w:p w14:paraId="2DB94DB1" w14:textId="77777777" w:rsidR="007C0873" w:rsidRPr="0064263D" w:rsidRDefault="007C0873" w:rsidP="005E6C4D"/>
    <w:sectPr w:rsidR="007C0873" w:rsidRPr="0064263D"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11FF6" w14:textId="77777777" w:rsidR="003B15E9" w:rsidRDefault="003B15E9">
      <w:pPr>
        <w:spacing w:line="240" w:lineRule="auto"/>
      </w:pPr>
      <w:r>
        <w:separator/>
      </w:r>
    </w:p>
  </w:endnote>
  <w:endnote w:type="continuationSeparator" w:id="0">
    <w:p w14:paraId="3C3C4E67" w14:textId="77777777" w:rsidR="003B15E9" w:rsidRDefault="003B15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D2CEB" w14:textId="77777777" w:rsidR="003B15E9" w:rsidRDefault="003B15E9">
      <w:pPr>
        <w:spacing w:line="240" w:lineRule="auto"/>
      </w:pPr>
      <w:r>
        <w:separator/>
      </w:r>
    </w:p>
  </w:footnote>
  <w:footnote w:type="continuationSeparator" w:id="0">
    <w:p w14:paraId="7DF097FF" w14:textId="77777777" w:rsidR="003B15E9" w:rsidRDefault="003B15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B0E92"/>
    <w:multiLevelType w:val="multilevel"/>
    <w:tmpl w:val="8200CA3A"/>
    <w:lvl w:ilvl="0">
      <w:start w:val="17"/>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0DB7A33"/>
    <w:multiLevelType w:val="multilevel"/>
    <w:tmpl w:val="8200CA3A"/>
    <w:lvl w:ilvl="0">
      <w:start w:val="1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4BA72A8"/>
    <w:multiLevelType w:val="multilevel"/>
    <w:tmpl w:val="E35610C0"/>
    <w:lvl w:ilvl="0">
      <w:start w:val="9"/>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7AA2326"/>
    <w:multiLevelType w:val="multilevel"/>
    <w:tmpl w:val="862853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91775C8"/>
    <w:multiLevelType w:val="multilevel"/>
    <w:tmpl w:val="8200CA3A"/>
    <w:lvl w:ilvl="0">
      <w:start w:val="18"/>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1D00A5C"/>
    <w:multiLevelType w:val="multilevel"/>
    <w:tmpl w:val="8200CA3A"/>
    <w:lvl w:ilvl="0">
      <w:start w:val="1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E770C5"/>
    <w:multiLevelType w:val="multilevel"/>
    <w:tmpl w:val="8200CA3A"/>
    <w:lvl w:ilvl="0">
      <w:start w:val="1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3E6568A"/>
    <w:multiLevelType w:val="multilevel"/>
    <w:tmpl w:val="8628538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812E68"/>
    <w:multiLevelType w:val="multilevel"/>
    <w:tmpl w:val="8628538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44C012C"/>
    <w:multiLevelType w:val="multilevel"/>
    <w:tmpl w:val="8628538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F523C4"/>
    <w:multiLevelType w:val="multilevel"/>
    <w:tmpl w:val="8628538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567A46"/>
    <w:multiLevelType w:val="multilevel"/>
    <w:tmpl w:val="8200CA3A"/>
    <w:lvl w:ilvl="0">
      <w:start w:val="1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2C2AC7"/>
    <w:multiLevelType w:val="multilevel"/>
    <w:tmpl w:val="8200CA3A"/>
    <w:lvl w:ilvl="0">
      <w:start w:val="1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8B1021"/>
    <w:multiLevelType w:val="multilevel"/>
    <w:tmpl w:val="8200CA3A"/>
    <w:lvl w:ilvl="0">
      <w:start w:val="19"/>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9E1494A"/>
    <w:multiLevelType w:val="hybridMultilevel"/>
    <w:tmpl w:val="E4BA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26EAC"/>
    <w:multiLevelType w:val="multilevel"/>
    <w:tmpl w:val="8200CA3A"/>
    <w:lvl w:ilvl="0">
      <w:start w:val="1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D1508F"/>
    <w:multiLevelType w:val="multilevel"/>
    <w:tmpl w:val="8200CA3A"/>
    <w:lvl w:ilvl="0">
      <w:start w:val="1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AF8017A"/>
    <w:multiLevelType w:val="multilevel"/>
    <w:tmpl w:val="862853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7736DF"/>
    <w:multiLevelType w:val="multilevel"/>
    <w:tmpl w:val="862853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33E619D"/>
    <w:multiLevelType w:val="multilevel"/>
    <w:tmpl w:val="8200CA3A"/>
    <w:lvl w:ilvl="0">
      <w:start w:val="20"/>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437417B"/>
    <w:multiLevelType w:val="multilevel"/>
    <w:tmpl w:val="86285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1" w15:restartNumberingAfterBreak="0">
    <w:nsid w:val="7E4C0AE9"/>
    <w:multiLevelType w:val="multilevel"/>
    <w:tmpl w:val="8200CA3A"/>
    <w:lvl w:ilvl="0">
      <w:start w:val="10"/>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6"/>
  </w:num>
  <w:num w:numId="13">
    <w:abstractNumId w:val="27"/>
  </w:num>
  <w:num w:numId="14">
    <w:abstractNumId w:val="18"/>
  </w:num>
  <w:num w:numId="15">
    <w:abstractNumId w:val="16"/>
  </w:num>
  <w:num w:numId="16">
    <w:abstractNumId w:val="17"/>
  </w:num>
  <w:num w:numId="17">
    <w:abstractNumId w:val="19"/>
  </w:num>
  <w:num w:numId="18">
    <w:abstractNumId w:val="12"/>
  </w:num>
  <w:num w:numId="19">
    <w:abstractNumId w:val="11"/>
  </w:num>
  <w:num w:numId="20">
    <w:abstractNumId w:val="31"/>
  </w:num>
  <w:num w:numId="21">
    <w:abstractNumId w:val="25"/>
  </w:num>
  <w:num w:numId="22">
    <w:abstractNumId w:val="15"/>
  </w:num>
  <w:num w:numId="23">
    <w:abstractNumId w:val="20"/>
  </w:num>
  <w:num w:numId="24">
    <w:abstractNumId w:val="10"/>
  </w:num>
  <w:num w:numId="25">
    <w:abstractNumId w:val="21"/>
  </w:num>
  <w:num w:numId="26">
    <w:abstractNumId w:val="24"/>
  </w:num>
  <w:num w:numId="27">
    <w:abstractNumId w:val="14"/>
  </w:num>
  <w:num w:numId="28">
    <w:abstractNumId w:val="9"/>
  </w:num>
  <w:num w:numId="29">
    <w:abstractNumId w:val="13"/>
  </w:num>
  <w:num w:numId="30">
    <w:abstractNumId w:val="22"/>
  </w:num>
  <w:num w:numId="31">
    <w:abstractNumId w:val="28"/>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F2"/>
    <w:rsid w:val="000034A4"/>
    <w:rsid w:val="00007202"/>
    <w:rsid w:val="0001265D"/>
    <w:rsid w:val="000150E9"/>
    <w:rsid w:val="00017942"/>
    <w:rsid w:val="00021580"/>
    <w:rsid w:val="00030B19"/>
    <w:rsid w:val="00030E3C"/>
    <w:rsid w:val="00036A08"/>
    <w:rsid w:val="00047A7C"/>
    <w:rsid w:val="00066671"/>
    <w:rsid w:val="0007097B"/>
    <w:rsid w:val="00072D27"/>
    <w:rsid w:val="00081F27"/>
    <w:rsid w:val="00083C22"/>
    <w:rsid w:val="00086E87"/>
    <w:rsid w:val="000871A8"/>
    <w:rsid w:val="000974D7"/>
    <w:rsid w:val="000A036B"/>
    <w:rsid w:val="000A61E1"/>
    <w:rsid w:val="000B53DD"/>
    <w:rsid w:val="000C3702"/>
    <w:rsid w:val="000D0E4A"/>
    <w:rsid w:val="000D5827"/>
    <w:rsid w:val="000E6425"/>
    <w:rsid w:val="000E7FE8"/>
    <w:rsid w:val="000F11B9"/>
    <w:rsid w:val="000F1663"/>
    <w:rsid w:val="00102341"/>
    <w:rsid w:val="00105960"/>
    <w:rsid w:val="001073CE"/>
    <w:rsid w:val="00121553"/>
    <w:rsid w:val="00122EA6"/>
    <w:rsid w:val="001318C5"/>
    <w:rsid w:val="00131CAB"/>
    <w:rsid w:val="00153FCC"/>
    <w:rsid w:val="0016530D"/>
    <w:rsid w:val="00173A5B"/>
    <w:rsid w:val="001B042A"/>
    <w:rsid w:val="001B7699"/>
    <w:rsid w:val="001C3577"/>
    <w:rsid w:val="001D0BD1"/>
    <w:rsid w:val="001D47B5"/>
    <w:rsid w:val="001E02DD"/>
    <w:rsid w:val="001E10AE"/>
    <w:rsid w:val="001E1650"/>
    <w:rsid w:val="001E39E8"/>
    <w:rsid w:val="001E5C62"/>
    <w:rsid w:val="001F4E6E"/>
    <w:rsid w:val="002017AC"/>
    <w:rsid w:val="00207B74"/>
    <w:rsid w:val="00211148"/>
    <w:rsid w:val="00220C55"/>
    <w:rsid w:val="00222090"/>
    <w:rsid w:val="002335FB"/>
    <w:rsid w:val="002359ED"/>
    <w:rsid w:val="00243480"/>
    <w:rsid w:val="0024492B"/>
    <w:rsid w:val="002518F2"/>
    <w:rsid w:val="00252520"/>
    <w:rsid w:val="00254C1C"/>
    <w:rsid w:val="002565EA"/>
    <w:rsid w:val="0025677A"/>
    <w:rsid w:val="002625F9"/>
    <w:rsid w:val="002631F7"/>
    <w:rsid w:val="0026484A"/>
    <w:rsid w:val="0026504D"/>
    <w:rsid w:val="00276926"/>
    <w:rsid w:val="00284361"/>
    <w:rsid w:val="00290B6D"/>
    <w:rsid w:val="0029475D"/>
    <w:rsid w:val="002A67C8"/>
    <w:rsid w:val="002B40B7"/>
    <w:rsid w:val="002B46F1"/>
    <w:rsid w:val="002C1FEC"/>
    <w:rsid w:val="002C5D75"/>
    <w:rsid w:val="002D4746"/>
    <w:rsid w:val="002F2432"/>
    <w:rsid w:val="002F6397"/>
    <w:rsid w:val="00301789"/>
    <w:rsid w:val="0032493E"/>
    <w:rsid w:val="00325194"/>
    <w:rsid w:val="003532B9"/>
    <w:rsid w:val="00353B2F"/>
    <w:rsid w:val="003728E3"/>
    <w:rsid w:val="003745D8"/>
    <w:rsid w:val="0038537A"/>
    <w:rsid w:val="003962D3"/>
    <w:rsid w:val="003969ED"/>
    <w:rsid w:val="003A2A6D"/>
    <w:rsid w:val="003A3A61"/>
    <w:rsid w:val="003B15E9"/>
    <w:rsid w:val="003C7D9D"/>
    <w:rsid w:val="003D0AE1"/>
    <w:rsid w:val="003D3D48"/>
    <w:rsid w:val="003E3A63"/>
    <w:rsid w:val="003E45BA"/>
    <w:rsid w:val="003E6BDA"/>
    <w:rsid w:val="003F11C9"/>
    <w:rsid w:val="003F1365"/>
    <w:rsid w:val="004076DC"/>
    <w:rsid w:val="0043252A"/>
    <w:rsid w:val="00457BEB"/>
    <w:rsid w:val="00461B2E"/>
    <w:rsid w:val="00462B83"/>
    <w:rsid w:val="00471A45"/>
    <w:rsid w:val="00477ECB"/>
    <w:rsid w:val="00482CFC"/>
    <w:rsid w:val="00487996"/>
    <w:rsid w:val="00491910"/>
    <w:rsid w:val="004A3D03"/>
    <w:rsid w:val="004B1D80"/>
    <w:rsid w:val="004B6D7F"/>
    <w:rsid w:val="004C465D"/>
    <w:rsid w:val="004D35C7"/>
    <w:rsid w:val="004D7168"/>
    <w:rsid w:val="004D785F"/>
    <w:rsid w:val="004E744B"/>
    <w:rsid w:val="004F02B1"/>
    <w:rsid w:val="004F2E8B"/>
    <w:rsid w:val="004F7760"/>
    <w:rsid w:val="00503248"/>
    <w:rsid w:val="00512787"/>
    <w:rsid w:val="00515C4C"/>
    <w:rsid w:val="00520AC9"/>
    <w:rsid w:val="00537147"/>
    <w:rsid w:val="0055120B"/>
    <w:rsid w:val="00556D23"/>
    <w:rsid w:val="00563550"/>
    <w:rsid w:val="005661F1"/>
    <w:rsid w:val="005757E0"/>
    <w:rsid w:val="00577C74"/>
    <w:rsid w:val="005917DC"/>
    <w:rsid w:val="00594254"/>
    <w:rsid w:val="005B6EB8"/>
    <w:rsid w:val="005C7052"/>
    <w:rsid w:val="005D40EA"/>
    <w:rsid w:val="005E6C4D"/>
    <w:rsid w:val="005F37C1"/>
    <w:rsid w:val="00605780"/>
    <w:rsid w:val="00614B6D"/>
    <w:rsid w:val="00614CAB"/>
    <w:rsid w:val="00633801"/>
    <w:rsid w:val="00633BC0"/>
    <w:rsid w:val="00636FB9"/>
    <w:rsid w:val="00636FEB"/>
    <w:rsid w:val="0064263D"/>
    <w:rsid w:val="00647E30"/>
    <w:rsid w:val="0065259C"/>
    <w:rsid w:val="00656F5B"/>
    <w:rsid w:val="00660E4B"/>
    <w:rsid w:val="00661DE5"/>
    <w:rsid w:val="00663CA1"/>
    <w:rsid w:val="006662A0"/>
    <w:rsid w:val="006706DE"/>
    <w:rsid w:val="0069487E"/>
    <w:rsid w:val="00697C5C"/>
    <w:rsid w:val="006A648B"/>
    <w:rsid w:val="006B0B82"/>
    <w:rsid w:val="006B1979"/>
    <w:rsid w:val="006B7272"/>
    <w:rsid w:val="006B7EF2"/>
    <w:rsid w:val="006C03A3"/>
    <w:rsid w:val="006C3B5F"/>
    <w:rsid w:val="006C69D6"/>
    <w:rsid w:val="006D169F"/>
    <w:rsid w:val="006D3A72"/>
    <w:rsid w:val="006D6533"/>
    <w:rsid w:val="006E44CA"/>
    <w:rsid w:val="006F53EE"/>
    <w:rsid w:val="00703EE0"/>
    <w:rsid w:val="00717507"/>
    <w:rsid w:val="007263B8"/>
    <w:rsid w:val="00726D9C"/>
    <w:rsid w:val="00726F2C"/>
    <w:rsid w:val="00730633"/>
    <w:rsid w:val="00731586"/>
    <w:rsid w:val="00736D30"/>
    <w:rsid w:val="00740441"/>
    <w:rsid w:val="00742FF3"/>
    <w:rsid w:val="00776F36"/>
    <w:rsid w:val="00777B9F"/>
    <w:rsid w:val="00794B27"/>
    <w:rsid w:val="007A73CB"/>
    <w:rsid w:val="007A7846"/>
    <w:rsid w:val="007B0D00"/>
    <w:rsid w:val="007B2795"/>
    <w:rsid w:val="007B576C"/>
    <w:rsid w:val="007C0873"/>
    <w:rsid w:val="007C4DD1"/>
    <w:rsid w:val="007E7631"/>
    <w:rsid w:val="007F599D"/>
    <w:rsid w:val="007F66F5"/>
    <w:rsid w:val="00812400"/>
    <w:rsid w:val="008156F4"/>
    <w:rsid w:val="0082203C"/>
    <w:rsid w:val="008260D8"/>
    <w:rsid w:val="0082793E"/>
    <w:rsid w:val="008360A8"/>
    <w:rsid w:val="008416E0"/>
    <w:rsid w:val="00845F3E"/>
    <w:rsid w:val="00853E64"/>
    <w:rsid w:val="00863608"/>
    <w:rsid w:val="0086614A"/>
    <w:rsid w:val="0086723C"/>
    <w:rsid w:val="008743E4"/>
    <w:rsid w:val="00895251"/>
    <w:rsid w:val="00897BFF"/>
    <w:rsid w:val="008C0280"/>
    <w:rsid w:val="008C61B9"/>
    <w:rsid w:val="008E14D7"/>
    <w:rsid w:val="008F21AE"/>
    <w:rsid w:val="008F42BC"/>
    <w:rsid w:val="00912477"/>
    <w:rsid w:val="009139AF"/>
    <w:rsid w:val="00933F69"/>
    <w:rsid w:val="00942084"/>
    <w:rsid w:val="00943B06"/>
    <w:rsid w:val="00945768"/>
    <w:rsid w:val="00945864"/>
    <w:rsid w:val="00963AE1"/>
    <w:rsid w:val="009671BC"/>
    <w:rsid w:val="00975BAF"/>
    <w:rsid w:val="00976F70"/>
    <w:rsid w:val="009806F4"/>
    <w:rsid w:val="009819F4"/>
    <w:rsid w:val="009853E9"/>
    <w:rsid w:val="00990CA1"/>
    <w:rsid w:val="00996E16"/>
    <w:rsid w:val="00997636"/>
    <w:rsid w:val="009A1F36"/>
    <w:rsid w:val="009B69C5"/>
    <w:rsid w:val="009C25CC"/>
    <w:rsid w:val="009D3947"/>
    <w:rsid w:val="009F72A7"/>
    <w:rsid w:val="00A03105"/>
    <w:rsid w:val="00A03281"/>
    <w:rsid w:val="00A0703A"/>
    <w:rsid w:val="00A119D9"/>
    <w:rsid w:val="00A1309F"/>
    <w:rsid w:val="00A14140"/>
    <w:rsid w:val="00A1542C"/>
    <w:rsid w:val="00A2013F"/>
    <w:rsid w:val="00A21BED"/>
    <w:rsid w:val="00A24564"/>
    <w:rsid w:val="00A24AB4"/>
    <w:rsid w:val="00A27D99"/>
    <w:rsid w:val="00A60D92"/>
    <w:rsid w:val="00A76CFB"/>
    <w:rsid w:val="00A84E33"/>
    <w:rsid w:val="00A862C5"/>
    <w:rsid w:val="00A86EAC"/>
    <w:rsid w:val="00A923E7"/>
    <w:rsid w:val="00A926D1"/>
    <w:rsid w:val="00AA661C"/>
    <w:rsid w:val="00AC2F58"/>
    <w:rsid w:val="00B01A7B"/>
    <w:rsid w:val="00B03E29"/>
    <w:rsid w:val="00B33AB4"/>
    <w:rsid w:val="00B343D3"/>
    <w:rsid w:val="00B369B4"/>
    <w:rsid w:val="00B411C2"/>
    <w:rsid w:val="00B4575B"/>
    <w:rsid w:val="00B53817"/>
    <w:rsid w:val="00B61F85"/>
    <w:rsid w:val="00B65812"/>
    <w:rsid w:val="00B71209"/>
    <w:rsid w:val="00B71B1E"/>
    <w:rsid w:val="00B82C2A"/>
    <w:rsid w:val="00B870E2"/>
    <w:rsid w:val="00B93F34"/>
    <w:rsid w:val="00B958ED"/>
    <w:rsid w:val="00BA06A7"/>
    <w:rsid w:val="00BA3CC7"/>
    <w:rsid w:val="00BA4376"/>
    <w:rsid w:val="00BA76C5"/>
    <w:rsid w:val="00BC5EA8"/>
    <w:rsid w:val="00BC7C6F"/>
    <w:rsid w:val="00BD0518"/>
    <w:rsid w:val="00BD0B53"/>
    <w:rsid w:val="00BD37ED"/>
    <w:rsid w:val="00BF457D"/>
    <w:rsid w:val="00BF4775"/>
    <w:rsid w:val="00C16E1F"/>
    <w:rsid w:val="00C21607"/>
    <w:rsid w:val="00C23DF4"/>
    <w:rsid w:val="00C34722"/>
    <w:rsid w:val="00C34F86"/>
    <w:rsid w:val="00C47351"/>
    <w:rsid w:val="00C55D67"/>
    <w:rsid w:val="00C91F76"/>
    <w:rsid w:val="00C92719"/>
    <w:rsid w:val="00CA0C45"/>
    <w:rsid w:val="00CA4810"/>
    <w:rsid w:val="00CC3AB0"/>
    <w:rsid w:val="00CC445A"/>
    <w:rsid w:val="00CC71E0"/>
    <w:rsid w:val="00CC7F32"/>
    <w:rsid w:val="00CD1D1D"/>
    <w:rsid w:val="00CD26C2"/>
    <w:rsid w:val="00CD4A9C"/>
    <w:rsid w:val="00CF12AE"/>
    <w:rsid w:val="00CF1F2E"/>
    <w:rsid w:val="00CF28BD"/>
    <w:rsid w:val="00D1798D"/>
    <w:rsid w:val="00D23021"/>
    <w:rsid w:val="00D35B61"/>
    <w:rsid w:val="00D43462"/>
    <w:rsid w:val="00D46524"/>
    <w:rsid w:val="00D611DC"/>
    <w:rsid w:val="00D82CFF"/>
    <w:rsid w:val="00D902A4"/>
    <w:rsid w:val="00D90766"/>
    <w:rsid w:val="00D9278D"/>
    <w:rsid w:val="00DA29FF"/>
    <w:rsid w:val="00DA3E09"/>
    <w:rsid w:val="00DA5BB3"/>
    <w:rsid w:val="00DA7BE8"/>
    <w:rsid w:val="00DB0056"/>
    <w:rsid w:val="00DB088D"/>
    <w:rsid w:val="00DB2323"/>
    <w:rsid w:val="00DB268A"/>
    <w:rsid w:val="00DB287D"/>
    <w:rsid w:val="00DB331E"/>
    <w:rsid w:val="00DB3507"/>
    <w:rsid w:val="00DC4E21"/>
    <w:rsid w:val="00DD4B6D"/>
    <w:rsid w:val="00DD5358"/>
    <w:rsid w:val="00E17138"/>
    <w:rsid w:val="00E208BC"/>
    <w:rsid w:val="00E224A0"/>
    <w:rsid w:val="00E254F0"/>
    <w:rsid w:val="00E34421"/>
    <w:rsid w:val="00E35879"/>
    <w:rsid w:val="00E4313F"/>
    <w:rsid w:val="00E44AE4"/>
    <w:rsid w:val="00E471D2"/>
    <w:rsid w:val="00E51168"/>
    <w:rsid w:val="00E55B4B"/>
    <w:rsid w:val="00E55FC7"/>
    <w:rsid w:val="00E71EDE"/>
    <w:rsid w:val="00E72A21"/>
    <w:rsid w:val="00E7715A"/>
    <w:rsid w:val="00E9131F"/>
    <w:rsid w:val="00E927E9"/>
    <w:rsid w:val="00EB55DA"/>
    <w:rsid w:val="00EB700D"/>
    <w:rsid w:val="00EE237F"/>
    <w:rsid w:val="00EE77FC"/>
    <w:rsid w:val="00F02389"/>
    <w:rsid w:val="00F260CF"/>
    <w:rsid w:val="00F33B83"/>
    <w:rsid w:val="00F41B42"/>
    <w:rsid w:val="00F54BD0"/>
    <w:rsid w:val="00F84B00"/>
    <w:rsid w:val="00F9343A"/>
    <w:rsid w:val="00F95456"/>
    <w:rsid w:val="00FA1FE7"/>
    <w:rsid w:val="00FB19B9"/>
    <w:rsid w:val="00FB3BB2"/>
    <w:rsid w:val="00FB5863"/>
    <w:rsid w:val="00FC5817"/>
    <w:rsid w:val="00FE24EB"/>
    <w:rsid w:val="00FF44F1"/>
    <w:rsid w:val="00FF5BF2"/>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B6C57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1"/>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2"/>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3"/>
      </w:numPr>
      <w:contextualSpacing/>
    </w:pPr>
  </w:style>
  <w:style w:type="paragraph" w:styleId="ListBullet3">
    <w:name w:val="List Bullet 3"/>
    <w:basedOn w:val="Normal"/>
    <w:uiPriority w:val="99"/>
    <w:semiHidden/>
    <w:unhideWhenUsed/>
    <w:rsid w:val="00F33B83"/>
    <w:pPr>
      <w:numPr>
        <w:numId w:val="4"/>
      </w:numPr>
      <w:contextualSpacing/>
    </w:pPr>
  </w:style>
  <w:style w:type="paragraph" w:styleId="ListBullet4">
    <w:name w:val="List Bullet 4"/>
    <w:basedOn w:val="Normal"/>
    <w:uiPriority w:val="99"/>
    <w:semiHidden/>
    <w:unhideWhenUsed/>
    <w:rsid w:val="00F33B83"/>
    <w:pPr>
      <w:numPr>
        <w:numId w:val="5"/>
      </w:numPr>
      <w:contextualSpacing/>
    </w:pPr>
  </w:style>
  <w:style w:type="paragraph" w:styleId="ListBullet5">
    <w:name w:val="List Bullet 5"/>
    <w:basedOn w:val="Normal"/>
    <w:uiPriority w:val="99"/>
    <w:semiHidden/>
    <w:unhideWhenUsed/>
    <w:rsid w:val="00F33B83"/>
    <w:pPr>
      <w:numPr>
        <w:numId w:val="6"/>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7"/>
      </w:numPr>
      <w:contextualSpacing/>
    </w:pPr>
  </w:style>
  <w:style w:type="paragraph" w:styleId="ListNumber3">
    <w:name w:val="List Number 3"/>
    <w:basedOn w:val="Normal"/>
    <w:uiPriority w:val="99"/>
    <w:semiHidden/>
    <w:unhideWhenUsed/>
    <w:rsid w:val="00F33B83"/>
    <w:pPr>
      <w:numPr>
        <w:numId w:val="8"/>
      </w:numPr>
      <w:contextualSpacing/>
    </w:pPr>
  </w:style>
  <w:style w:type="paragraph" w:styleId="ListNumber4">
    <w:name w:val="List Number 4"/>
    <w:basedOn w:val="Normal"/>
    <w:uiPriority w:val="99"/>
    <w:semiHidden/>
    <w:unhideWhenUsed/>
    <w:rsid w:val="00F33B83"/>
    <w:pPr>
      <w:numPr>
        <w:numId w:val="9"/>
      </w:numPr>
      <w:contextualSpacing/>
    </w:pPr>
  </w:style>
  <w:style w:type="paragraph" w:styleId="ListNumber5">
    <w:name w:val="List Number 5"/>
    <w:basedOn w:val="Normal"/>
    <w:uiPriority w:val="99"/>
    <w:semiHidden/>
    <w:unhideWhenUsed/>
    <w:rsid w:val="00F33B83"/>
    <w:pPr>
      <w:numPr>
        <w:numId w:val="10"/>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93307">
      <w:bodyDiv w:val="1"/>
      <w:marLeft w:val="0"/>
      <w:marRight w:val="0"/>
      <w:marTop w:val="0"/>
      <w:marBottom w:val="0"/>
      <w:divBdr>
        <w:top w:val="none" w:sz="0" w:space="0" w:color="auto"/>
        <w:left w:val="none" w:sz="0" w:space="0" w:color="auto"/>
        <w:bottom w:val="none" w:sz="0" w:space="0" w:color="auto"/>
        <w:right w:val="none" w:sz="0" w:space="0" w:color="auto"/>
      </w:divBdr>
    </w:div>
    <w:div w:id="196159337">
      <w:bodyDiv w:val="1"/>
      <w:marLeft w:val="0"/>
      <w:marRight w:val="0"/>
      <w:marTop w:val="0"/>
      <w:marBottom w:val="0"/>
      <w:divBdr>
        <w:top w:val="none" w:sz="0" w:space="0" w:color="auto"/>
        <w:left w:val="none" w:sz="0" w:space="0" w:color="auto"/>
        <w:bottom w:val="none" w:sz="0" w:space="0" w:color="auto"/>
        <w:right w:val="none" w:sz="0" w:space="0" w:color="auto"/>
      </w:divBdr>
    </w:div>
    <w:div w:id="412627992">
      <w:bodyDiv w:val="1"/>
      <w:marLeft w:val="0"/>
      <w:marRight w:val="0"/>
      <w:marTop w:val="0"/>
      <w:marBottom w:val="0"/>
      <w:divBdr>
        <w:top w:val="none" w:sz="0" w:space="0" w:color="auto"/>
        <w:left w:val="none" w:sz="0" w:space="0" w:color="auto"/>
        <w:bottom w:val="none" w:sz="0" w:space="0" w:color="auto"/>
        <w:right w:val="none" w:sz="0" w:space="0" w:color="auto"/>
      </w:divBdr>
    </w:div>
    <w:div w:id="434911180">
      <w:bodyDiv w:val="1"/>
      <w:marLeft w:val="0"/>
      <w:marRight w:val="0"/>
      <w:marTop w:val="0"/>
      <w:marBottom w:val="0"/>
      <w:divBdr>
        <w:top w:val="none" w:sz="0" w:space="0" w:color="auto"/>
        <w:left w:val="none" w:sz="0" w:space="0" w:color="auto"/>
        <w:bottom w:val="none" w:sz="0" w:space="0" w:color="auto"/>
        <w:right w:val="none" w:sz="0" w:space="0" w:color="auto"/>
      </w:divBdr>
    </w:div>
    <w:div w:id="480004999">
      <w:bodyDiv w:val="1"/>
      <w:marLeft w:val="0"/>
      <w:marRight w:val="0"/>
      <w:marTop w:val="0"/>
      <w:marBottom w:val="0"/>
      <w:divBdr>
        <w:top w:val="none" w:sz="0" w:space="0" w:color="auto"/>
        <w:left w:val="none" w:sz="0" w:space="0" w:color="auto"/>
        <w:bottom w:val="none" w:sz="0" w:space="0" w:color="auto"/>
        <w:right w:val="none" w:sz="0" w:space="0" w:color="auto"/>
      </w:divBdr>
    </w:div>
    <w:div w:id="761099525">
      <w:bodyDiv w:val="1"/>
      <w:marLeft w:val="0"/>
      <w:marRight w:val="0"/>
      <w:marTop w:val="0"/>
      <w:marBottom w:val="0"/>
      <w:divBdr>
        <w:top w:val="none" w:sz="0" w:space="0" w:color="auto"/>
        <w:left w:val="none" w:sz="0" w:space="0" w:color="auto"/>
        <w:bottom w:val="none" w:sz="0" w:space="0" w:color="auto"/>
        <w:right w:val="none" w:sz="0" w:space="0" w:color="auto"/>
      </w:divBdr>
    </w:div>
    <w:div w:id="840043776">
      <w:bodyDiv w:val="1"/>
      <w:marLeft w:val="0"/>
      <w:marRight w:val="0"/>
      <w:marTop w:val="0"/>
      <w:marBottom w:val="0"/>
      <w:divBdr>
        <w:top w:val="none" w:sz="0" w:space="0" w:color="auto"/>
        <w:left w:val="none" w:sz="0" w:space="0" w:color="auto"/>
        <w:bottom w:val="none" w:sz="0" w:space="0" w:color="auto"/>
        <w:right w:val="none" w:sz="0" w:space="0" w:color="auto"/>
      </w:divBdr>
    </w:div>
    <w:div w:id="1145850269">
      <w:bodyDiv w:val="1"/>
      <w:marLeft w:val="0"/>
      <w:marRight w:val="0"/>
      <w:marTop w:val="0"/>
      <w:marBottom w:val="0"/>
      <w:divBdr>
        <w:top w:val="none" w:sz="0" w:space="0" w:color="auto"/>
        <w:left w:val="none" w:sz="0" w:space="0" w:color="auto"/>
        <w:bottom w:val="none" w:sz="0" w:space="0" w:color="auto"/>
        <w:right w:val="none" w:sz="0" w:space="0" w:color="auto"/>
      </w:divBdr>
    </w:div>
    <w:div w:id="1218475846">
      <w:bodyDiv w:val="1"/>
      <w:marLeft w:val="0"/>
      <w:marRight w:val="0"/>
      <w:marTop w:val="0"/>
      <w:marBottom w:val="0"/>
      <w:divBdr>
        <w:top w:val="none" w:sz="0" w:space="0" w:color="auto"/>
        <w:left w:val="none" w:sz="0" w:space="0" w:color="auto"/>
        <w:bottom w:val="none" w:sz="0" w:space="0" w:color="auto"/>
        <w:right w:val="none" w:sz="0" w:space="0" w:color="auto"/>
      </w:divBdr>
    </w:div>
    <w:div w:id="1373773680">
      <w:bodyDiv w:val="1"/>
      <w:marLeft w:val="0"/>
      <w:marRight w:val="0"/>
      <w:marTop w:val="0"/>
      <w:marBottom w:val="0"/>
      <w:divBdr>
        <w:top w:val="none" w:sz="0" w:space="0" w:color="auto"/>
        <w:left w:val="none" w:sz="0" w:space="0" w:color="auto"/>
        <w:bottom w:val="none" w:sz="0" w:space="0" w:color="auto"/>
        <w:right w:val="none" w:sz="0" w:space="0" w:color="auto"/>
      </w:divBdr>
    </w:div>
    <w:div w:id="1700276615">
      <w:bodyDiv w:val="1"/>
      <w:marLeft w:val="0"/>
      <w:marRight w:val="0"/>
      <w:marTop w:val="0"/>
      <w:marBottom w:val="0"/>
      <w:divBdr>
        <w:top w:val="none" w:sz="0" w:space="0" w:color="auto"/>
        <w:left w:val="none" w:sz="0" w:space="0" w:color="auto"/>
        <w:bottom w:val="none" w:sz="0" w:space="0" w:color="auto"/>
        <w:right w:val="none" w:sz="0" w:space="0" w:color="auto"/>
      </w:divBdr>
    </w:div>
    <w:div w:id="1973559712">
      <w:bodyDiv w:val="1"/>
      <w:marLeft w:val="0"/>
      <w:marRight w:val="0"/>
      <w:marTop w:val="0"/>
      <w:marBottom w:val="0"/>
      <w:divBdr>
        <w:top w:val="none" w:sz="0" w:space="0" w:color="auto"/>
        <w:left w:val="none" w:sz="0" w:space="0" w:color="auto"/>
        <w:bottom w:val="none" w:sz="0" w:space="0" w:color="auto"/>
        <w:right w:val="none" w:sz="0" w:space="0" w:color="auto"/>
      </w:divBdr>
    </w:div>
    <w:div w:id="211224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aws.amazon.com/cli/latest/userguide/install-cliv2-linux.html#cliv2-linux-install"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docs.aws.amazon.com/AWSEC2/latest/UserGuide/using-regions-availability-zones.html#concepts-available-regions"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dboggs0/s3Compression.git" TargetMode="External"/><Relationship Id="rId14" Type="http://schemas.openxmlformats.org/officeDocument/2006/relationships/hyperlink" Target="https://docs.aws.amazon.com/AWSEC2/latest/UserGuide/ec2-key-pairs.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ogg\AppData\Local\Microsoft\Office\16.0\DTS\en-US%7bCD45A65F-EF52-4C97-B90E-DC5A15698BC5%7d\%7b26D4E5AF-8842-47B1-97B6-378C6D4B3AF0%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882D-00F8-48D6-A0E0-8BD334E9C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{26D4E5AF-8842-47B1-97B6-378C6D4B3AF0}tf10002117_win32.dotx</Template>
  <TotalTime>0</TotalTime>
  <Pages>1</Pages>
  <Words>1522</Words>
  <Characters>8678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2020-12-02T02:08:00Z</dcterms:created>
  <dcterms:modified xsi:type="dcterms:W3CDTF">2020-12-02T05:24:00Z</dcterms:modified>
</cp:coreProperties>
</file>